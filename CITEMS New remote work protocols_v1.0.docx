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22605070"/>
        <w:docPartObj>
          <w:docPartGallery w:val="Table of Contents"/>
          <w:docPartUnique/>
        </w:docPartObj>
      </w:sdtPr>
      <w:sdtContent>
        <w:p w:rsidR="00C8759D" w:rsidRDefault="00C8759D" w14:paraId="46E33FDF" w14:textId="068FFDD4" w14:noSpellErr="1">
          <w:pPr>
            <w:pStyle w:val="TOCHeading"/>
          </w:pPr>
          <w:r w:rsidR="00C8759D">
            <w:rPr/>
            <w:t>Contents</w:t>
          </w:r>
        </w:p>
        <w:p w:rsidR="005A6DB6" w:rsidP="0F0CC887" w:rsidRDefault="00C8759D" w14:paraId="0D50001F" w14:noSpellErr="1" w14:textId="6214D78F">
          <w:pPr>
            <w:pStyle w:val="TOC1"/>
            <w:tabs>
              <w:tab w:val="right" w:leader="dot" w:pos="10245"/>
            </w:tabs>
            <w:rPr>
              <w:rStyle w:val="Hyperlink"/>
              <w:noProof/>
              <w:lang w:val="en-AU" w:eastAsia="en-A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511699570">
            <w:r w:rsidRPr="0F0CC887" w:rsidR="0F0CC887">
              <w:rPr>
                <w:rStyle w:val="Hyperlink"/>
              </w:rPr>
              <w:t>Purposes</w:t>
            </w:r>
            <w:r>
              <w:tab/>
            </w:r>
            <w:r>
              <w:fldChar w:fldCharType="begin"/>
            </w:r>
            <w:r>
              <w:instrText xml:space="preserve">PAGEREF _Toc511699570 \h</w:instrText>
            </w:r>
            <w:r>
              <w:fldChar w:fldCharType="separate"/>
            </w:r>
            <w:r w:rsidRPr="0F0CC887" w:rsidR="0F0CC88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5A6DB6" w:rsidP="0F0CC887" w:rsidRDefault="00DB7693" w14:paraId="51214B06" w14:noSpellErr="1" w14:textId="1C454AC3">
          <w:pPr>
            <w:pStyle w:val="TOC1"/>
            <w:tabs>
              <w:tab w:val="right" w:leader="dot" w:pos="10245"/>
            </w:tabs>
            <w:rPr>
              <w:rStyle w:val="Hyperlink"/>
              <w:noProof/>
              <w:lang w:val="en-AU" w:eastAsia="en-AU"/>
            </w:rPr>
          </w:pPr>
          <w:hyperlink w:anchor="_Toc1908670721">
            <w:r w:rsidRPr="0F0CC887" w:rsidR="0F0CC887">
              <w:rPr>
                <w:rStyle w:val="Hyperlink"/>
              </w:rPr>
              <w:t>&lt;Virtual Meetings and related&gt;</w:t>
            </w:r>
            <w:r>
              <w:tab/>
            </w:r>
            <w:r>
              <w:fldChar w:fldCharType="begin"/>
            </w:r>
            <w:r>
              <w:instrText xml:space="preserve">PAGEREF _Toc1908670721 \h</w:instrText>
            </w:r>
            <w:r>
              <w:fldChar w:fldCharType="separate"/>
            </w:r>
            <w:r w:rsidRPr="0F0CC887" w:rsidR="0F0CC88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8759D" w:rsidP="0F0CC887" w:rsidRDefault="00C8759D" w14:paraId="17162A1A" w14:noSpellErr="1" w14:textId="4407C194">
          <w:pPr>
            <w:pStyle w:val="TOC1"/>
            <w:tabs>
              <w:tab w:val="right" w:leader="dot" w:pos="10245"/>
            </w:tabs>
            <w:rPr>
              <w:rStyle w:val="Hyperlink"/>
            </w:rPr>
          </w:pPr>
          <w:hyperlink w:anchor="_Toc1401168858">
            <w:r w:rsidRPr="0F0CC887" w:rsidR="0F0CC887">
              <w:rPr>
                <w:rStyle w:val="Hyperlink"/>
              </w:rPr>
              <w:t>&lt;Data Sharing and Security&gt;</w:t>
            </w:r>
            <w:r>
              <w:tab/>
            </w:r>
            <w:r>
              <w:fldChar w:fldCharType="begin"/>
            </w:r>
            <w:r>
              <w:instrText xml:space="preserve">PAGEREF _Toc1401168858 \h</w:instrText>
            </w:r>
            <w:r>
              <w:fldChar w:fldCharType="separate"/>
            </w:r>
            <w:r w:rsidRPr="0F0CC887" w:rsidR="0F0CC887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8759D" w:rsidR="00C8759D" w:rsidRDefault="00C8759D" w14:paraId="60BC6554" w14:textId="16C7847B">
      <w:pPr>
        <w:spacing w:before="0" w:after="160" w:line="259" w:lineRule="auto"/>
      </w:pPr>
      <w:r>
        <w:br w:type="page"/>
      </w:r>
    </w:p>
    <w:p w:rsidR="00CF04AA" w:rsidP="00DB7693" w:rsidRDefault="005407AA" w14:paraId="5F13DC4D" w14:noSpellErr="1" w14:textId="494B0F78">
      <w:pPr>
        <w:pStyle w:val="Heading1"/>
        <w:tabs>
          <w:tab w:val="left" w:pos="3782"/>
        </w:tabs>
        <w:spacing w:before="600"/>
      </w:pPr>
      <w:bookmarkStart w:name="_Toc511699570" w:id="1866353885"/>
      <w:r w:rsidR="005407AA">
        <w:rPr/>
        <w:t>Purpose</w:t>
      </w:r>
      <w:r w:rsidR="5B45DBE2">
        <w:rPr/>
        <w:t>s</w:t>
      </w:r>
      <w:r>
        <w:tab/>
      </w:r>
      <w:bookmarkEnd w:id="1866353885"/>
    </w:p>
    <w:p w:rsidR="00CF04AA" w:rsidP="00CF04AA" w:rsidRDefault="005407AA" w14:paraId="094FC71D" w14:noSpellErr="1" w14:textId="26D2A5BA">
      <w:bookmarkStart w:name="_GoBack" w:id="1"/>
      <w:bookmarkEnd w:id="1"/>
      <w:r w:rsidR="02A99437">
        <w:rPr/>
        <w:t xml:space="preserve">The purpose of this document is to </w:t>
      </w:r>
      <w:r w:rsidR="296870AC">
        <w:rPr/>
        <w:t>improve our efficiency and security as a team when working remotely.</w:t>
      </w:r>
      <w:r w:rsidR="2F63E6C8">
        <w:rPr/>
        <w:t xml:space="preserve"> It includes procedures and guidelines to improve</w:t>
      </w:r>
      <w:r w:rsidR="58464F12">
        <w:rPr/>
        <w:t xml:space="preserve"> virtual</w:t>
      </w:r>
      <w:r w:rsidR="2F63E6C8">
        <w:rPr/>
        <w:t xml:space="preserve"> team communication</w:t>
      </w:r>
      <w:r w:rsidR="6E482721">
        <w:rPr/>
        <w:t xml:space="preserve"> and collaboration</w:t>
      </w:r>
      <w:r w:rsidR="2F63E6C8">
        <w:rPr/>
        <w:t xml:space="preserve">, better assign </w:t>
      </w:r>
      <w:r w:rsidR="68F748F5">
        <w:rPr/>
        <w:t>responsibilities,</w:t>
      </w:r>
      <w:r w:rsidR="15E51DD6">
        <w:rPr/>
        <w:t xml:space="preserve"> and</w:t>
      </w:r>
      <w:r w:rsidR="33FFC2B7">
        <w:rPr/>
        <w:t xml:space="preserve"> securely protect and share work data/information.</w:t>
      </w:r>
    </w:p>
    <w:p w:rsidR="00441225" w:rsidP="00CF04AA" w:rsidRDefault="00441225" w14:paraId="1EBDCB1E" w14:textId="6D68AC52"/>
    <w:p w:rsidR="005A6DB6" w:rsidP="00CF04AA" w:rsidRDefault="005A6DB6" w14:paraId="63A7A52C" w14:textId="77777777"/>
    <w:p w:rsidR="00DB29D8" w:rsidP="00DB29D8" w:rsidRDefault="005A6DB6" w14:paraId="35991AB4" w14:noSpellErr="1" w14:textId="087C059A">
      <w:pPr>
        <w:pStyle w:val="Heading1"/>
      </w:pPr>
      <w:bookmarkStart w:name="_Toc1908670721" w:id="1319240865"/>
      <w:r w:rsidR="005A6DB6">
        <w:rPr/>
        <w:t>&lt;</w:t>
      </w:r>
      <w:r w:rsidR="3C50C604">
        <w:rPr/>
        <w:t>Communication</w:t>
      </w:r>
      <w:r w:rsidR="4C19E144">
        <w:rPr/>
        <w:t xml:space="preserve"> and </w:t>
      </w:r>
      <w:r w:rsidR="1174B0DB">
        <w:rPr/>
        <w:t>Knowledge Sharing</w:t>
      </w:r>
      <w:r w:rsidR="005A6DB6">
        <w:rPr/>
        <w:t>&gt;</w:t>
      </w:r>
      <w:bookmarkEnd w:id="1319240865"/>
    </w:p>
    <w:p w:rsidR="005407AA" w:rsidP="0F0CC887" w:rsidRDefault="005407AA" w14:paraId="2DD9B786" w14:noSpellErr="1" w14:textId="12FF5891">
      <w:pPr>
        <w:rPr>
          <w:b w:val="1"/>
          <w:bCs w:val="1"/>
          <w:sz w:val="28"/>
          <w:szCs w:val="28"/>
        </w:rPr>
      </w:pPr>
      <w:r w:rsidRPr="0F0CC887" w:rsidR="42745647">
        <w:rPr>
          <w:b w:val="1"/>
          <w:bCs w:val="1"/>
          <w:sz w:val="28"/>
          <w:szCs w:val="28"/>
        </w:rPr>
        <w:t>Approved Platforms:</w:t>
      </w:r>
    </w:p>
    <w:p w:rsidR="005407AA" w:rsidP="0F0CC887" w:rsidRDefault="005407AA" w14:paraId="52EAB66E" w14:textId="4E7C8091">
      <w:pPr>
        <w:pStyle w:val="ListParagraph"/>
        <w:numPr>
          <w:ilvl w:val="0"/>
          <w:numId w:val="24"/>
        </w:numPr>
        <w:rPr>
          <w:b w:val="1"/>
          <w:bCs w:val="1"/>
          <w:sz w:val="24"/>
          <w:szCs w:val="24"/>
        </w:rPr>
      </w:pPr>
      <w:r w:rsidRPr="0F0CC887" w:rsidR="42745647">
        <w:rPr>
          <w:b w:val="1"/>
          <w:bCs w:val="1"/>
          <w:sz w:val="24"/>
          <w:szCs w:val="24"/>
        </w:rPr>
        <w:t xml:space="preserve">OneDrive: </w:t>
      </w:r>
      <w:r w:rsidRPr="0F0CC887" w:rsidR="42745647">
        <w:rPr>
          <w:b w:val="0"/>
          <w:bCs w:val="0"/>
          <w:sz w:val="24"/>
          <w:szCs w:val="24"/>
        </w:rPr>
        <w:t xml:space="preserve">For collaborations and file </w:t>
      </w:r>
      <w:r w:rsidRPr="0F0CC887" w:rsidR="42745647">
        <w:rPr>
          <w:b w:val="0"/>
          <w:bCs w:val="0"/>
          <w:sz w:val="24"/>
          <w:szCs w:val="24"/>
        </w:rPr>
        <w:t>sharing.</w:t>
      </w:r>
    </w:p>
    <w:p w:rsidR="005407AA" w:rsidP="0F0CC887" w:rsidRDefault="005407AA" w14:paraId="339EF9B1" w14:textId="0A2D51D3">
      <w:pPr>
        <w:pStyle w:val="ListParagraph"/>
        <w:numPr>
          <w:ilvl w:val="0"/>
          <w:numId w:val="24"/>
        </w:numPr>
        <w:rPr>
          <w:b w:val="1"/>
          <w:bCs w:val="1"/>
          <w:sz w:val="24"/>
          <w:szCs w:val="24"/>
        </w:rPr>
      </w:pPr>
      <w:r w:rsidRPr="0F0CC887" w:rsidR="42745647">
        <w:rPr>
          <w:b w:val="1"/>
          <w:bCs w:val="1"/>
          <w:sz w:val="24"/>
          <w:szCs w:val="24"/>
        </w:rPr>
        <w:t xml:space="preserve">Microsoft Teams: </w:t>
      </w:r>
      <w:r w:rsidRPr="0F0CC887" w:rsidR="42745647">
        <w:rPr>
          <w:b w:val="0"/>
          <w:bCs w:val="0"/>
          <w:sz w:val="24"/>
          <w:szCs w:val="24"/>
        </w:rPr>
        <w:t>For virtual meetings.</w:t>
      </w:r>
    </w:p>
    <w:p w:rsidR="005407AA" w:rsidP="0F0CC887" w:rsidRDefault="005407AA" w14:paraId="5CA77CF8" w14:textId="0D98FA70">
      <w:pPr>
        <w:pStyle w:val="ListParagraph"/>
        <w:numPr>
          <w:ilvl w:val="0"/>
          <w:numId w:val="24"/>
        </w:numPr>
        <w:rPr>
          <w:b w:val="0"/>
          <w:bCs w:val="0"/>
          <w:sz w:val="24"/>
          <w:szCs w:val="24"/>
        </w:rPr>
      </w:pPr>
      <w:r w:rsidRPr="0F0CC887" w:rsidR="42745647">
        <w:rPr>
          <w:b w:val="1"/>
          <w:bCs w:val="1"/>
          <w:sz w:val="24"/>
          <w:szCs w:val="24"/>
        </w:rPr>
        <w:t xml:space="preserve">Outlook: </w:t>
      </w:r>
      <w:r w:rsidRPr="0F0CC887" w:rsidR="42745647">
        <w:rPr>
          <w:b w:val="0"/>
          <w:bCs w:val="0"/>
          <w:sz w:val="24"/>
          <w:szCs w:val="24"/>
        </w:rPr>
        <w:t xml:space="preserve">For company and </w:t>
      </w:r>
      <w:r w:rsidRPr="0F0CC887" w:rsidR="42745647">
        <w:rPr>
          <w:b w:val="0"/>
          <w:bCs w:val="0"/>
          <w:sz w:val="24"/>
          <w:szCs w:val="24"/>
        </w:rPr>
        <w:t>work-related</w:t>
      </w:r>
      <w:r w:rsidRPr="0F0CC887" w:rsidR="42745647">
        <w:rPr>
          <w:b w:val="0"/>
          <w:bCs w:val="0"/>
          <w:sz w:val="24"/>
          <w:szCs w:val="24"/>
        </w:rPr>
        <w:t xml:space="preserve"> emails.</w:t>
      </w:r>
    </w:p>
    <w:p w:rsidR="005407AA" w:rsidP="0F0CC887" w:rsidRDefault="005407AA" w14:paraId="3A6DF893" w14:textId="753FE6F2">
      <w:pPr>
        <w:pStyle w:val="Normal"/>
        <w:ind w:left="0"/>
        <w:rPr>
          <w:b w:val="1"/>
          <w:bCs w:val="1"/>
          <w:sz w:val="28"/>
          <w:szCs w:val="28"/>
        </w:rPr>
      </w:pPr>
      <w:r w:rsidRPr="0F0CC887" w:rsidR="42745647">
        <w:rPr>
          <w:b w:val="0"/>
          <w:bCs w:val="0"/>
          <w:sz w:val="24"/>
          <w:szCs w:val="24"/>
        </w:rPr>
        <w:t xml:space="preserve"> </w:t>
      </w:r>
    </w:p>
    <w:p w:rsidR="005407AA" w:rsidP="0F0CC887" w:rsidRDefault="005407AA" w14:paraId="4111DC0C" w14:textId="360BE810">
      <w:pPr>
        <w:pStyle w:val="Normal"/>
        <w:ind w:left="0"/>
        <w:rPr>
          <w:b w:val="1"/>
          <w:bCs w:val="1"/>
          <w:sz w:val="28"/>
          <w:szCs w:val="28"/>
        </w:rPr>
      </w:pPr>
      <w:r w:rsidRPr="0F0CC887" w:rsidR="4B342ACE">
        <w:rPr>
          <w:b w:val="1"/>
          <w:bCs w:val="1"/>
          <w:sz w:val="28"/>
          <w:szCs w:val="28"/>
        </w:rPr>
        <w:t>Communication:</w:t>
      </w:r>
    </w:p>
    <w:p w:rsidR="005407AA" w:rsidP="0F0CC887" w:rsidRDefault="005407AA" w14:paraId="149354CA" w14:textId="141C3B57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 w:rsidRPr="0F0CC887" w:rsidR="4B342ACE">
        <w:rPr>
          <w:b w:val="0"/>
          <w:bCs w:val="0"/>
          <w:sz w:val="24"/>
          <w:szCs w:val="24"/>
        </w:rPr>
        <w:t>Team members must follow the provided template when creating and editing documents.</w:t>
      </w:r>
    </w:p>
    <w:p w:rsidR="005407AA" w:rsidP="0F0CC887" w:rsidRDefault="005407AA" w14:paraId="531439AB" w14:textId="264A69E9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 w:rsidRPr="0F0CC887" w:rsidR="4B342ACE">
        <w:rPr>
          <w:b w:val="0"/>
          <w:bCs w:val="0"/>
          <w:sz w:val="24"/>
          <w:szCs w:val="24"/>
        </w:rPr>
        <w:t>Team members must follow the guidelines provided on where data must be stored to avoid misplacement.</w:t>
      </w:r>
    </w:p>
    <w:p w:rsidR="005407AA" w:rsidP="0F0CC887" w:rsidRDefault="005407AA" w14:paraId="7C05F46B" w14:textId="478EFAC3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 w:rsidRPr="0F0CC887" w:rsidR="4B342ACE">
        <w:rPr>
          <w:b w:val="0"/>
          <w:bCs w:val="0"/>
          <w:sz w:val="24"/>
          <w:szCs w:val="24"/>
        </w:rPr>
        <w:t xml:space="preserve">A report document that </w:t>
      </w:r>
      <w:r w:rsidRPr="0F0CC887" w:rsidR="4B342ACE">
        <w:rPr>
          <w:b w:val="0"/>
          <w:bCs w:val="0"/>
          <w:sz w:val="24"/>
          <w:szCs w:val="24"/>
        </w:rPr>
        <w:t>contains</w:t>
      </w:r>
      <w:r w:rsidRPr="0F0CC887" w:rsidR="4B342ACE">
        <w:rPr>
          <w:b w:val="0"/>
          <w:bCs w:val="0"/>
          <w:sz w:val="24"/>
          <w:szCs w:val="24"/>
        </w:rPr>
        <w:t xml:space="preserve"> changes made recently must be reviewed before ch</w:t>
      </w:r>
      <w:r w:rsidRPr="0F0CC887" w:rsidR="19BCEE76">
        <w:rPr>
          <w:b w:val="0"/>
          <w:bCs w:val="0"/>
          <w:sz w:val="24"/>
          <w:szCs w:val="24"/>
        </w:rPr>
        <w:t xml:space="preserve">anging and editing information. Any changes made must be added to </w:t>
      </w:r>
      <w:r w:rsidRPr="0F0CC887" w:rsidR="38D1295D">
        <w:rPr>
          <w:b w:val="0"/>
          <w:bCs w:val="0"/>
          <w:sz w:val="24"/>
          <w:szCs w:val="24"/>
        </w:rPr>
        <w:t>the report document to improve team collaboration.</w:t>
      </w:r>
    </w:p>
    <w:p w:rsidR="005407AA" w:rsidP="0F0CC887" w:rsidRDefault="005407AA" w14:paraId="4F53390F" w14:textId="4D3AB5F6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 w:rsidRPr="0F0CC887" w:rsidR="3EBD7417">
        <w:rPr>
          <w:b w:val="0"/>
          <w:bCs w:val="0"/>
          <w:sz w:val="24"/>
          <w:szCs w:val="24"/>
        </w:rPr>
        <w:t>It is recommended to look of your work carefully to improve data quality and catch grammatical mistakes</w:t>
      </w:r>
    </w:p>
    <w:p w:rsidR="005407AA" w:rsidP="0F0CC887" w:rsidRDefault="005407AA" w14:paraId="6E625F55" w14:textId="41577615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 w:rsidRPr="0F0CC887" w:rsidR="3EBD7417">
        <w:rPr>
          <w:b w:val="0"/>
          <w:bCs w:val="0"/>
          <w:sz w:val="24"/>
          <w:szCs w:val="24"/>
        </w:rPr>
        <w:t xml:space="preserve">In the </w:t>
      </w:r>
      <w:r w:rsidRPr="0F0CC887" w:rsidR="2417C6D3">
        <w:rPr>
          <w:b w:val="0"/>
          <w:bCs w:val="0"/>
          <w:sz w:val="24"/>
          <w:szCs w:val="24"/>
        </w:rPr>
        <w:t>event</w:t>
      </w:r>
      <w:r w:rsidRPr="0F0CC887" w:rsidR="3EBD7417">
        <w:rPr>
          <w:b w:val="0"/>
          <w:bCs w:val="0"/>
          <w:sz w:val="24"/>
          <w:szCs w:val="24"/>
        </w:rPr>
        <w:t xml:space="preserve"> of</w:t>
      </w:r>
      <w:r w:rsidRPr="0F0CC887" w:rsidR="3EBD7417">
        <w:rPr>
          <w:b w:val="0"/>
          <w:bCs w:val="0"/>
          <w:sz w:val="24"/>
          <w:szCs w:val="24"/>
        </w:rPr>
        <w:t xml:space="preserve"> incorrect or outdated information</w:t>
      </w:r>
      <w:r w:rsidRPr="0F0CC887" w:rsidR="788696DC">
        <w:rPr>
          <w:b w:val="0"/>
          <w:bCs w:val="0"/>
          <w:sz w:val="24"/>
          <w:szCs w:val="24"/>
        </w:rPr>
        <w:t xml:space="preserve">, it </w:t>
      </w:r>
      <w:r w:rsidRPr="0F0CC887" w:rsidR="788696DC">
        <w:rPr>
          <w:b w:val="0"/>
          <w:bCs w:val="0"/>
          <w:sz w:val="24"/>
          <w:szCs w:val="24"/>
        </w:rPr>
        <w:t>is</w:t>
      </w:r>
      <w:r w:rsidRPr="0F0CC887" w:rsidR="788696DC">
        <w:rPr>
          <w:b w:val="0"/>
          <w:bCs w:val="0"/>
          <w:sz w:val="24"/>
          <w:szCs w:val="24"/>
        </w:rPr>
        <w:t xml:space="preserve"> to be removed, and the removal will be recorded in a report document in case of future needs.</w:t>
      </w:r>
    </w:p>
    <w:p w:rsidR="005407AA" w:rsidP="0F0CC887" w:rsidRDefault="005407AA" w14:paraId="3A3E4301" w14:textId="1D4E2199">
      <w:pPr>
        <w:pStyle w:val="ListParagraph"/>
        <w:numPr>
          <w:ilvl w:val="0"/>
          <w:numId w:val="25"/>
        </w:numPr>
        <w:rPr>
          <w:b w:val="0"/>
          <w:bCs w:val="0"/>
          <w:sz w:val="24"/>
          <w:szCs w:val="24"/>
        </w:rPr>
      </w:pPr>
      <w:r w:rsidRPr="0F0CC887" w:rsidR="32E7E8DD">
        <w:rPr>
          <w:b w:val="0"/>
          <w:bCs w:val="0"/>
          <w:sz w:val="24"/>
          <w:szCs w:val="24"/>
        </w:rPr>
        <w:t>Team members are to respond within 1 hour of a work-related email or message.</w:t>
      </w:r>
    </w:p>
    <w:p w:rsidR="005407AA" w:rsidP="0F0CC887" w:rsidRDefault="005407AA" w14:paraId="0C95DB16" w14:textId="68AD0BA5">
      <w:pPr>
        <w:pStyle w:val="Normal"/>
        <w:rPr>
          <w:b w:val="0"/>
          <w:bCs w:val="0"/>
          <w:sz w:val="24"/>
          <w:szCs w:val="24"/>
        </w:rPr>
      </w:pPr>
    </w:p>
    <w:p w:rsidR="005407AA" w:rsidP="0F0CC887" w:rsidRDefault="005407AA" w14:paraId="742C2C1F" w14:textId="2E78ABF8">
      <w:pPr>
        <w:pStyle w:val="ListParagraph"/>
        <w:numPr>
          <w:ilvl w:val="0"/>
          <w:numId w:val="26"/>
        </w:numPr>
        <w:rPr>
          <w:b w:val="0"/>
          <w:bCs w:val="0"/>
          <w:sz w:val="24"/>
          <w:szCs w:val="24"/>
        </w:rPr>
      </w:pPr>
      <w:r w:rsidRPr="0F0CC887" w:rsidR="141F22C4">
        <w:rPr>
          <w:b w:val="0"/>
          <w:bCs w:val="0"/>
          <w:sz w:val="24"/>
          <w:szCs w:val="24"/>
        </w:rPr>
        <w:t>During a Teams meeting, it is essential that questions are asked if information is not understood.</w:t>
      </w:r>
    </w:p>
    <w:p w:rsidR="005407AA" w:rsidP="0F0CC887" w:rsidRDefault="005407AA" w14:paraId="5D4394DA" w14:textId="7EE9F48E">
      <w:pPr>
        <w:pStyle w:val="ListParagraph"/>
        <w:numPr>
          <w:ilvl w:val="0"/>
          <w:numId w:val="26"/>
        </w:numPr>
        <w:rPr>
          <w:b w:val="0"/>
          <w:bCs w:val="0"/>
          <w:sz w:val="24"/>
          <w:szCs w:val="24"/>
        </w:rPr>
      </w:pPr>
      <w:r w:rsidRPr="0F0CC887" w:rsidR="141F22C4">
        <w:rPr>
          <w:b w:val="0"/>
          <w:bCs w:val="0"/>
          <w:sz w:val="24"/>
          <w:szCs w:val="24"/>
        </w:rPr>
        <w:t xml:space="preserve">Meetings will be scheduled at </w:t>
      </w:r>
      <w:r w:rsidRPr="0F0CC887" w:rsidR="141F22C4">
        <w:rPr>
          <w:b w:val="0"/>
          <w:bCs w:val="0"/>
          <w:sz w:val="24"/>
          <w:szCs w:val="24"/>
        </w:rPr>
        <w:t>a minimum of</w:t>
      </w:r>
      <w:r w:rsidRPr="0F0CC887" w:rsidR="141F22C4">
        <w:rPr>
          <w:b w:val="0"/>
          <w:bCs w:val="0"/>
          <w:sz w:val="24"/>
          <w:szCs w:val="24"/>
        </w:rPr>
        <w:t xml:space="preserve"> a week before they take place.</w:t>
      </w:r>
    </w:p>
    <w:p w:rsidR="005407AA" w:rsidP="0F0CC887" w:rsidRDefault="005407AA" w14:paraId="22D4CAEC" w14:textId="0D2D9D72">
      <w:pPr>
        <w:pStyle w:val="ListParagraph"/>
        <w:numPr>
          <w:ilvl w:val="0"/>
          <w:numId w:val="26"/>
        </w:numPr>
        <w:rPr>
          <w:b w:val="0"/>
          <w:bCs w:val="0"/>
          <w:sz w:val="24"/>
          <w:szCs w:val="24"/>
        </w:rPr>
      </w:pPr>
      <w:r w:rsidRPr="0F0CC887" w:rsidR="462F4817">
        <w:rPr>
          <w:b w:val="0"/>
          <w:bCs w:val="0"/>
          <w:sz w:val="24"/>
          <w:szCs w:val="24"/>
        </w:rPr>
        <w:t xml:space="preserve">If the team </w:t>
      </w:r>
      <w:r w:rsidRPr="0F0CC887" w:rsidR="462F4817">
        <w:rPr>
          <w:b w:val="0"/>
          <w:bCs w:val="0"/>
          <w:sz w:val="24"/>
          <w:szCs w:val="24"/>
        </w:rPr>
        <w:t>is not able to</w:t>
      </w:r>
      <w:r w:rsidRPr="0F0CC887" w:rsidR="462F4817">
        <w:rPr>
          <w:b w:val="0"/>
          <w:bCs w:val="0"/>
          <w:sz w:val="24"/>
          <w:szCs w:val="24"/>
        </w:rPr>
        <w:t xml:space="preserve"> join the meeting, an email with the pretaining information will be sent out. This email must be acknowledged with a response that the reciver understands the contents.</w:t>
      </w:r>
      <w:r w:rsidRPr="0F0CC887" w:rsidR="096E1A22">
        <w:rPr>
          <w:b w:val="0"/>
          <w:bCs w:val="0"/>
          <w:sz w:val="24"/>
          <w:szCs w:val="24"/>
        </w:rPr>
        <w:t xml:space="preserve"> If no response is received, a response will be </w:t>
      </w:r>
      <w:r w:rsidRPr="0F0CC887" w:rsidR="096E1A22">
        <w:rPr>
          <w:b w:val="0"/>
          <w:bCs w:val="0"/>
          <w:sz w:val="24"/>
          <w:szCs w:val="24"/>
        </w:rPr>
        <w:t>received</w:t>
      </w:r>
      <w:r w:rsidRPr="0F0CC887" w:rsidR="096E1A22">
        <w:rPr>
          <w:b w:val="0"/>
          <w:bCs w:val="0"/>
          <w:sz w:val="24"/>
          <w:szCs w:val="24"/>
        </w:rPr>
        <w:t xml:space="preserve"> in a private virtual meeting or in person</w:t>
      </w:r>
    </w:p>
    <w:p w:rsidR="005407AA" w:rsidP="0F0CC887" w:rsidRDefault="005407AA" w14:paraId="0CFDA688" w14:textId="0AF3473C">
      <w:pPr>
        <w:pStyle w:val="Normal"/>
        <w:ind w:left="0"/>
        <w:rPr>
          <w:b w:val="1"/>
          <w:bCs w:val="1"/>
          <w:sz w:val="28"/>
          <w:szCs w:val="28"/>
        </w:rPr>
      </w:pPr>
    </w:p>
    <w:p w:rsidR="005407AA" w:rsidP="005A6DB6" w:rsidRDefault="005A6DB6" w14:paraId="3195361E" w14:noSpellErr="1" w14:textId="15D5070A">
      <w:pPr>
        <w:pStyle w:val="Heading1"/>
      </w:pPr>
      <w:bookmarkStart w:name="_Toc1401168858" w:id="1836297696"/>
      <w:r w:rsidR="005A6DB6">
        <w:rPr/>
        <w:t>&lt;</w:t>
      </w:r>
      <w:r w:rsidR="583661EB">
        <w:rPr/>
        <w:t>Data Sharing and Security</w:t>
      </w:r>
      <w:r w:rsidR="005A6DB6">
        <w:rPr/>
        <w:t>&gt;</w:t>
      </w:r>
      <w:bookmarkEnd w:id="1836297696"/>
    </w:p>
    <w:p w:rsidR="005A6DB6" w:rsidP="0F0CC887" w:rsidRDefault="005A6DB6" w14:paraId="3A424F35" w14:noSpellErr="1" w14:textId="75F47BBB">
      <w:pPr>
        <w:rPr>
          <w:b w:val="1"/>
          <w:bCs w:val="1"/>
          <w:sz w:val="28"/>
          <w:szCs w:val="28"/>
        </w:rPr>
      </w:pPr>
      <w:r w:rsidRPr="0F0CC887" w:rsidR="67A9E6BA">
        <w:rPr>
          <w:b w:val="1"/>
          <w:bCs w:val="1"/>
          <w:sz w:val="28"/>
          <w:szCs w:val="28"/>
        </w:rPr>
        <w:t>Security:</w:t>
      </w:r>
    </w:p>
    <w:p w:rsidR="67A9E6BA" w:rsidP="0F0CC887" w:rsidRDefault="67A9E6BA" w14:paraId="4B3F1AE8" w14:textId="3A1E1945">
      <w:pPr>
        <w:pStyle w:val="ListParagraph"/>
        <w:numPr>
          <w:ilvl w:val="0"/>
          <w:numId w:val="27"/>
        </w:numPr>
        <w:rPr>
          <w:b w:val="0"/>
          <w:bCs w:val="0"/>
          <w:sz w:val="24"/>
          <w:szCs w:val="24"/>
        </w:rPr>
      </w:pPr>
      <w:r w:rsidRPr="0F0CC887" w:rsidR="67A9E6BA">
        <w:rPr>
          <w:b w:val="0"/>
          <w:bCs w:val="0"/>
          <w:sz w:val="24"/>
          <w:szCs w:val="24"/>
        </w:rPr>
        <w:t xml:space="preserve">Making sure your remote environment is isolated and in a secure and </w:t>
      </w:r>
      <w:r w:rsidRPr="0F0CC887" w:rsidR="67A9E6BA">
        <w:rPr>
          <w:b w:val="0"/>
          <w:bCs w:val="0"/>
          <w:sz w:val="24"/>
          <w:szCs w:val="24"/>
        </w:rPr>
        <w:t>private location</w:t>
      </w:r>
      <w:r w:rsidRPr="0F0CC887" w:rsidR="67A9E6BA">
        <w:rPr>
          <w:b w:val="0"/>
          <w:bCs w:val="0"/>
          <w:sz w:val="24"/>
          <w:szCs w:val="24"/>
        </w:rPr>
        <w:t xml:space="preserve"> as company business will be discussed.</w:t>
      </w:r>
    </w:p>
    <w:p w:rsidR="67A9E6BA" w:rsidP="0F0CC887" w:rsidRDefault="67A9E6BA" w14:paraId="02704D03" w14:textId="524C2808">
      <w:pPr>
        <w:pStyle w:val="ListParagraph"/>
        <w:numPr>
          <w:ilvl w:val="0"/>
          <w:numId w:val="27"/>
        </w:numPr>
        <w:rPr>
          <w:b w:val="0"/>
          <w:bCs w:val="0"/>
          <w:sz w:val="24"/>
          <w:szCs w:val="24"/>
        </w:rPr>
      </w:pPr>
      <w:r w:rsidRPr="0F0CC887" w:rsidR="67A9E6BA">
        <w:rPr>
          <w:b w:val="0"/>
          <w:bCs w:val="0"/>
          <w:sz w:val="24"/>
          <w:szCs w:val="24"/>
        </w:rPr>
        <w:t>It is essential that any device that is used for remote work has anti-viruses installed.</w:t>
      </w:r>
    </w:p>
    <w:p w:rsidR="67A9E6BA" w:rsidP="0F0CC887" w:rsidRDefault="67A9E6BA" w14:paraId="624D565C" w14:textId="4EC02F5E">
      <w:pPr>
        <w:pStyle w:val="ListParagraph"/>
        <w:numPr>
          <w:ilvl w:val="0"/>
          <w:numId w:val="27"/>
        </w:numPr>
        <w:rPr>
          <w:b w:val="0"/>
          <w:bCs w:val="0"/>
          <w:sz w:val="24"/>
          <w:szCs w:val="24"/>
        </w:rPr>
      </w:pPr>
      <w:r w:rsidRPr="0F0CC887" w:rsidR="67A9E6BA">
        <w:rPr>
          <w:b w:val="0"/>
          <w:bCs w:val="0"/>
          <w:sz w:val="24"/>
          <w:szCs w:val="24"/>
        </w:rPr>
        <w:t>Any device that is used for remote work must be secured by complex passwords and/or authenticators</w:t>
      </w:r>
    </w:p>
    <w:p w:rsidR="0F0CC887" w:rsidP="0F0CC887" w:rsidRDefault="0F0CC887" w14:paraId="6199EC33" w14:textId="116FF848">
      <w:pPr>
        <w:pStyle w:val="Normal"/>
        <w:ind w:left="0"/>
        <w:rPr>
          <w:b w:val="0"/>
          <w:bCs w:val="0"/>
          <w:sz w:val="24"/>
          <w:szCs w:val="24"/>
        </w:rPr>
      </w:pPr>
    </w:p>
    <w:p w:rsidR="3372B896" w:rsidP="0F0CC887" w:rsidRDefault="3372B896" w14:paraId="19A4E44A" w14:textId="40C95F69">
      <w:pPr>
        <w:pStyle w:val="Normal"/>
        <w:ind w:left="0"/>
        <w:rPr>
          <w:b w:val="0"/>
          <w:bCs w:val="0"/>
          <w:sz w:val="28"/>
          <w:szCs w:val="28"/>
        </w:rPr>
      </w:pPr>
      <w:r w:rsidRPr="0F0CC887" w:rsidR="3372B896">
        <w:rPr>
          <w:b w:val="1"/>
          <w:bCs w:val="1"/>
          <w:sz w:val="28"/>
          <w:szCs w:val="28"/>
        </w:rPr>
        <w:t>Sharing:</w:t>
      </w:r>
    </w:p>
    <w:p w:rsidR="3372B896" w:rsidP="0F0CC887" w:rsidRDefault="3372B896" w14:paraId="7975DF7C" w14:textId="4907975C">
      <w:pPr>
        <w:pStyle w:val="ListParagraph"/>
        <w:numPr>
          <w:ilvl w:val="0"/>
          <w:numId w:val="28"/>
        </w:numPr>
        <w:rPr>
          <w:rFonts w:ascii="Arial " w:hAnsi="Arial " w:eastAsia="Arial 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AU"/>
        </w:rPr>
      </w:pPr>
      <w:r w:rsidRPr="0F0CC887" w:rsidR="3372B896">
        <w:rPr>
          <w:b w:val="0"/>
          <w:bCs w:val="0"/>
          <w:sz w:val="24"/>
          <w:szCs w:val="24"/>
        </w:rPr>
        <w:t>When sharing files on OneDrive, being able to limit accessibility to certain actions</w:t>
      </w:r>
      <w:r w:rsidRPr="0F0CC887" w:rsidR="7D9E38D4">
        <w:rPr>
          <w:b w:val="0"/>
          <w:bCs w:val="0"/>
          <w:sz w:val="24"/>
          <w:szCs w:val="24"/>
        </w:rPr>
        <w:t xml:space="preserve"> is essential. For example, </w:t>
      </w:r>
      <w:r w:rsidRPr="0F0CC887" w:rsidR="5F260D61">
        <w:rPr>
          <w:b w:val="0"/>
          <w:bCs w:val="0"/>
          <w:sz w:val="24"/>
          <w:szCs w:val="24"/>
        </w:rPr>
        <w:t>b</w:t>
      </w:r>
      <w:r w:rsidRPr="0F0CC887" w:rsidR="7D9E38D4">
        <w:rPr>
          <w:rFonts w:ascii="Arial " w:hAnsi="Arial " w:eastAsia="Arial 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AU"/>
        </w:rPr>
        <w:t>y</w:t>
      </w:r>
      <w:r w:rsidRPr="0F0CC887" w:rsidR="7D9E38D4">
        <w:rPr>
          <w:rFonts w:ascii="Arial " w:hAnsi="Arial " w:eastAsia="Arial 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AU"/>
        </w:rPr>
        <w:t xml:space="preserve"> selecting the arrow next to the file and changing ‘can edit’ to ‘can't download’ makes it so the file being shared cannot be downloaded or edited, only vie</w:t>
      </w:r>
      <w:r w:rsidRPr="0F0CC887" w:rsidR="2CDD7331">
        <w:rPr>
          <w:rFonts w:ascii="Arial " w:hAnsi="Arial " w:eastAsia="Arial 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AU"/>
        </w:rPr>
        <w:t>wed</w:t>
      </w:r>
    </w:p>
    <w:p w:rsidR="2CDD7331" w:rsidP="0F0CC887" w:rsidRDefault="2CDD7331" w14:paraId="611D3812" w14:textId="18A54775">
      <w:pPr>
        <w:pStyle w:val="ListParagraph"/>
        <w:numPr>
          <w:ilvl w:val="0"/>
          <w:numId w:val="28"/>
        </w:numPr>
        <w:rPr>
          <w:b w:val="0"/>
          <w:bCs w:val="0"/>
          <w:sz w:val="24"/>
          <w:szCs w:val="24"/>
        </w:rPr>
      </w:pPr>
      <w:r w:rsidRPr="0F0CC887" w:rsidR="2CDD7331">
        <w:rPr>
          <w:b w:val="0"/>
          <w:bCs w:val="0"/>
          <w:sz w:val="24"/>
          <w:szCs w:val="24"/>
        </w:rPr>
        <w:t>Sensitive data must be shared on secure cloud services such as OneDrive.</w:t>
      </w:r>
    </w:p>
    <w:p w:rsidR="2CDD7331" w:rsidP="0F0CC887" w:rsidRDefault="2CDD7331" w14:paraId="0CD8CD49" w14:textId="7A1B7642">
      <w:pPr>
        <w:pStyle w:val="ListParagraph"/>
        <w:numPr>
          <w:ilvl w:val="0"/>
          <w:numId w:val="28"/>
        </w:numPr>
        <w:rPr>
          <w:b w:val="0"/>
          <w:bCs w:val="0"/>
          <w:sz w:val="24"/>
          <w:szCs w:val="24"/>
        </w:rPr>
      </w:pPr>
      <w:r w:rsidRPr="0F0CC887" w:rsidR="2CDD7331">
        <w:rPr>
          <w:b w:val="0"/>
          <w:bCs w:val="0"/>
          <w:sz w:val="24"/>
          <w:szCs w:val="24"/>
        </w:rPr>
        <w:t xml:space="preserve">Accessing data on OneDrive might need </w:t>
      </w:r>
      <w:r w:rsidRPr="0F0CC887" w:rsidR="2CDD7331">
        <w:rPr>
          <w:b w:val="0"/>
          <w:bCs w:val="0"/>
          <w:sz w:val="24"/>
          <w:szCs w:val="24"/>
        </w:rPr>
        <w:t>additional</w:t>
      </w:r>
      <w:r w:rsidRPr="0F0CC887" w:rsidR="2CDD7331">
        <w:rPr>
          <w:b w:val="0"/>
          <w:bCs w:val="0"/>
          <w:sz w:val="24"/>
          <w:szCs w:val="24"/>
        </w:rPr>
        <w:t xml:space="preserve"> passwords provided by the responsible party.</w:t>
      </w:r>
    </w:p>
    <w:p w:rsidR="2CDD7331" w:rsidP="0F0CC887" w:rsidRDefault="2CDD7331" w14:paraId="6FD3C79D" w14:textId="1DE27AD6">
      <w:pPr>
        <w:pStyle w:val="ListParagraph"/>
        <w:numPr>
          <w:ilvl w:val="0"/>
          <w:numId w:val="28"/>
        </w:numPr>
        <w:rPr>
          <w:b w:val="0"/>
          <w:bCs w:val="0"/>
          <w:sz w:val="24"/>
          <w:szCs w:val="24"/>
        </w:rPr>
      </w:pPr>
      <w:r w:rsidRPr="0F0CC887" w:rsidR="2CDD7331">
        <w:rPr>
          <w:b w:val="0"/>
          <w:bCs w:val="0"/>
          <w:sz w:val="24"/>
          <w:szCs w:val="24"/>
        </w:rPr>
        <w:t>Storing data locally is not recommened, but is acceptable in certain circumstances if you have a very secure device.</w:t>
      </w:r>
    </w:p>
    <w:p w:rsidR="2CDD7331" w:rsidP="0F0CC887" w:rsidRDefault="2CDD7331" w14:paraId="2BA37BF6" w14:textId="0232B37F">
      <w:pPr>
        <w:pStyle w:val="ListParagraph"/>
        <w:numPr>
          <w:ilvl w:val="0"/>
          <w:numId w:val="28"/>
        </w:numPr>
        <w:rPr>
          <w:b w:val="0"/>
          <w:bCs w:val="0"/>
          <w:sz w:val="24"/>
          <w:szCs w:val="24"/>
        </w:rPr>
      </w:pPr>
      <w:r w:rsidRPr="0F0CC887" w:rsidR="2CDD7331">
        <w:rPr>
          <w:b w:val="0"/>
          <w:bCs w:val="0"/>
          <w:sz w:val="24"/>
          <w:szCs w:val="24"/>
        </w:rPr>
        <w:t>All work data must be shared on encrypted platforms.</w:t>
      </w:r>
    </w:p>
    <w:p w:rsidRPr="005407AA" w:rsidR="005A6DB6" w:rsidP="005407AA" w:rsidRDefault="005A6DB6" w14:paraId="37D1F9B9" w14:textId="77777777"/>
    <w:sectPr w:rsidRPr="005407AA" w:rsidR="005A6DB6" w:rsidSect="00BD3316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 w:code="1"/>
      <w:pgMar w:top="1354" w:right="900" w:bottom="720" w:left="1080" w:header="68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68C" w:rsidP="005A20E2" w:rsidRDefault="0008068C" w14:paraId="2AFC6036" w14:textId="77777777">
      <w:pPr>
        <w:spacing w:after="0"/>
      </w:pPr>
      <w:r>
        <w:separator/>
      </w:r>
    </w:p>
    <w:p w:rsidR="0008068C" w:rsidRDefault="0008068C" w14:paraId="2F03B56F" w14:textId="77777777"/>
    <w:p w:rsidR="0008068C" w:rsidP="009B4773" w:rsidRDefault="0008068C" w14:paraId="3C54378B" w14:textId="77777777"/>
    <w:p w:rsidR="0008068C" w:rsidP="00513832" w:rsidRDefault="0008068C" w14:paraId="05E3AFA2" w14:textId="77777777"/>
  </w:endnote>
  <w:endnote w:type="continuationSeparator" w:id="0">
    <w:p w:rsidR="0008068C" w:rsidP="005A20E2" w:rsidRDefault="0008068C" w14:paraId="3DDDBE37" w14:textId="77777777">
      <w:pPr>
        <w:spacing w:after="0"/>
      </w:pPr>
      <w:r>
        <w:continuationSeparator/>
      </w:r>
    </w:p>
    <w:p w:rsidR="0008068C" w:rsidRDefault="0008068C" w14:paraId="7ED70B4F" w14:textId="77777777"/>
    <w:p w:rsidR="0008068C" w:rsidP="009B4773" w:rsidRDefault="0008068C" w14:paraId="1AD9D2E8" w14:textId="77777777"/>
    <w:p w:rsidR="0008068C" w:rsidP="00513832" w:rsidRDefault="0008068C" w14:paraId="317CD5D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3639D2" w:rsidR="00B57756" w:rsidP="003639D2" w:rsidRDefault="00B57756" w14:paraId="5C9987CA" w14:textId="77777777">
    <w:pPr>
      <w:pStyle w:val="Footer"/>
    </w:pPr>
    <w:r w:rsidRPr="003639D2">
      <w:tab/>
    </w:r>
    <w:r w:rsidRPr="003639D2">
      <w:fldChar w:fldCharType="begin"/>
    </w:r>
    <w:r w:rsidRPr="003639D2">
      <w:instrText xml:space="preserve"> PAGE   \* MERGEFORMAT </w:instrText>
    </w:r>
    <w:r w:rsidRPr="003639D2">
      <w:fldChar w:fldCharType="separate"/>
    </w:r>
    <w:r w:rsidRPr="003639D2">
      <w:t>1</w:t>
    </w:r>
    <w:r w:rsidRPr="003639D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F8411A" w:rsidR="005854DB" w:rsidP="005854DB" w:rsidRDefault="005854DB" w14:paraId="270FE555" w14:textId="77777777">
    <w:pPr>
      <w:pStyle w:val="Footer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>
      <w:t>2</w:t>
    </w:r>
    <w:r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68C" w:rsidP="005A20E2" w:rsidRDefault="0008068C" w14:paraId="682B0EEE" w14:textId="77777777">
      <w:pPr>
        <w:spacing w:after="0"/>
      </w:pPr>
      <w:r>
        <w:separator/>
      </w:r>
    </w:p>
    <w:p w:rsidR="0008068C" w:rsidRDefault="0008068C" w14:paraId="56E8B2E0" w14:textId="77777777"/>
    <w:p w:rsidR="0008068C" w:rsidP="009B4773" w:rsidRDefault="0008068C" w14:paraId="3823233A" w14:textId="77777777"/>
    <w:p w:rsidR="0008068C" w:rsidP="00513832" w:rsidRDefault="0008068C" w14:paraId="370B3878" w14:textId="77777777"/>
  </w:footnote>
  <w:footnote w:type="continuationSeparator" w:id="0">
    <w:p w:rsidR="0008068C" w:rsidP="005A20E2" w:rsidRDefault="0008068C" w14:paraId="50833397" w14:textId="77777777">
      <w:pPr>
        <w:spacing w:after="0"/>
      </w:pPr>
      <w:r>
        <w:continuationSeparator/>
      </w:r>
    </w:p>
    <w:p w:rsidR="0008068C" w:rsidRDefault="0008068C" w14:paraId="545F139A" w14:textId="77777777"/>
    <w:p w:rsidR="0008068C" w:rsidP="009B4773" w:rsidRDefault="0008068C" w14:paraId="5E7FDC6D" w14:textId="77777777"/>
    <w:p w:rsidR="0008068C" w:rsidP="00513832" w:rsidRDefault="0008068C" w14:paraId="6A38277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p14">
  <w:p w:rsidRPr="003639D2" w:rsidR="003639D2" w:rsidP="003639D2" w:rsidRDefault="00DB7693" w14:paraId="69934E3D" w14:textId="1EFCAC6A">
    <w:pPr>
      <w:pStyle w:val="Heading2-Custom"/>
    </w:pPr>
    <w:sdt>
      <w:sdtPr>
        <w:alias w:val="Title"/>
        <w:tag w:val=""/>
        <w:id w:val="-611985797"/>
        <w:placeholder>
          <w:docPart w:val="1BF39DA9264A4628B6DDC44CD0CD96C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EndPr/>
      <w:sdtContent>
        <w:r w:rsidR="003377C8">
          <w:t>CITE Managed Services</w:t>
        </w:r>
      </w:sdtContent>
    </w:sdt>
  </w:p>
  <w:p w:rsidRPr="004534EE" w:rsidR="005854DB" w:rsidP="00441225" w:rsidRDefault="00DB7693" w14:paraId="532D67EE" w14:textId="59508100">
    <w:pPr>
      <w:pStyle w:val="Header"/>
      <w:spacing w:after="240"/>
      <w:rPr>
        <w:b/>
        <w:bCs/>
      </w:rPr>
    </w:pPr>
    <w:sdt>
      <w:sdtPr>
        <w:rPr>
          <w:b/>
          <w:bCs/>
        </w:rPr>
        <w:alias w:val="Subtitle"/>
        <w:tag w:val=""/>
        <w:id w:val="-2023313307"/>
        <w:placeholder>
          <w:docPart w:val="D07971A21565468D995D0BE7DAC6EAD3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EndPr/>
      <w:sdtContent>
        <w:r>
          <w:rPr>
            <w:b/>
            <w:bCs/>
          </w:rPr>
          <w:t>&lt;Insert the title of your document here&gt;</w:t>
        </w:r>
      </w:sdtContent>
    </w:sdt>
    <w:r w:rsidRPr="004534EE" w:rsidR="003D6AFD">
      <w:rPr>
        <w:b/>
        <w:bCs/>
      </w:rPr>
      <w:t xml:space="preserve"> </w:t>
    </w:r>
    <w:r w:rsidRPr="004534EE" w:rsidR="005854DB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01C93908" wp14:editId="1F9D8AA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Text Box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107082">
                          <a:alpha val="14902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854DB" w:rsidP="0003123C" w:rsidRDefault="005854DB" w14:paraId="7BB7FD54" w14:textId="77777777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1C93908">
              <v:stroke joinstyle="miter"/>
              <v:path gradientshapeok="t" o:connecttype="rect"/>
            </v:shapetype>
            <v:shape id="Text Box 2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spid="_x0000_s1026" fillcolor="#107082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">
              <v:fill opacity="9766f"/>
              <v:textbox inset="20mm,8mm">
                <w:txbxContent>
                  <w:p w:rsidR="005854DB" w:rsidP="0003123C" w:rsidRDefault="005854DB" w14:paraId="7BB7FD54" w14:textId="77777777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w:rsidRPr="00DF5242" w:rsidR="005854DB" w:rsidP="00DF5242" w:rsidRDefault="00DF5242" w14:paraId="2841AADA" w14:textId="0A9A78A5">
    <w:pPr>
      <w:pStyle w:val="Title"/>
      <w:spacing w:before="240" w:after="240"/>
      <w:contextualSpacing w:val="0"/>
    </w:pP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6316DD93" wp14:editId="0E97D44B">
              <wp:simplePos x="0" y="0"/>
              <wp:positionH relativeFrom="column">
                <wp:posOffset>702945</wp:posOffset>
              </wp:positionH>
              <wp:positionV relativeFrom="paragraph">
                <wp:posOffset>641540</wp:posOffset>
              </wp:positionV>
              <wp:extent cx="4939665" cy="106680"/>
              <wp:effectExtent l="0" t="0" r="13335" b="266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39665" cy="10668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" style="position:absolute;margin-left:55.35pt;margin-top:50.5pt;width:388.95pt;height:8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f0cda1 [3204]" strokecolor="#ac6c1b [1604]" strokeweight="1pt" w14:anchorId="375A1C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"/>
          </w:pict>
        </mc:Fallback>
      </mc:AlternateContent>
    </w:r>
    <w:r w:rsidRPr="00DF5242">
      <w:rPr>
        <w:noProof/>
      </w:rPr>
      <mc:AlternateContent>
        <mc:Choice Requires="wps">
          <w:drawing>
            <wp:anchor distT="0" distB="0" distL="114300" distR="114300" simplePos="0" relativeHeight="251698176" behindDoc="1" locked="0" layoutInCell="1" allowOverlap="1" wp14:anchorId="6EDD791A" wp14:editId="2940537E">
              <wp:simplePos x="0" y="0"/>
              <wp:positionH relativeFrom="column">
                <wp:posOffset>-673925</wp:posOffset>
              </wp:positionH>
              <wp:positionV relativeFrom="paragraph">
                <wp:posOffset>-63665</wp:posOffset>
              </wp:positionV>
              <wp:extent cx="7753985" cy="1448410"/>
              <wp:effectExtent l="0" t="0" r="18415" b="190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144841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2">
                          <a:shade val="50000"/>
                        </a:schemeClr>
                      </a:lnRef>
                      <a:fillRef idx="1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6" style="position:absolute;margin-left:-53.05pt;margin-top:-5pt;width:610.55pt;height:114.05pt;z-index:-25161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107082 [3205]" strokecolor="#083740 [1605]" strokeweight="1pt" w14:anchorId="780598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"/>
          </w:pict>
        </mc:Fallback>
      </mc:AlternateContent>
    </w:r>
    <w:r w:rsidRPr="00DF5242"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22B9ABBB" wp14:editId="31F9E5C8">
              <wp:simplePos x="0" y="0"/>
              <wp:positionH relativeFrom="column">
                <wp:posOffset>-685800</wp:posOffset>
              </wp:positionH>
              <wp:positionV relativeFrom="paragraph">
                <wp:posOffset>-419925</wp:posOffset>
              </wp:positionV>
              <wp:extent cx="7753985" cy="1805050"/>
              <wp:effectExtent l="0" t="0" r="18415" b="2413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985" cy="1805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style="position:absolute;margin-left:-54pt;margin-top:-33.05pt;width:610.55pt;height:142.15pt;z-index:-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black [3200]" strokecolor="black [1600]" strokeweight="1pt" w14:anchorId="1CE82A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"/>
          </w:pict>
        </mc:Fallback>
      </mc:AlternateContent>
    </w:r>
    <w:r w:rsidRPr="00DF5242">
      <w:t>CITE Managed Services</w:t>
    </w:r>
  </w:p>
  <w:p w:rsidRPr="0081263C" w:rsidR="00DF5242" w:rsidP="00DF5242" w:rsidRDefault="006D7F80" w14:paraId="65C4CEAC" w14:textId="6991CE46">
    <w:pPr>
      <w:pStyle w:val="Subtitle"/>
      <w:spacing w:before="0"/>
      <w:rPr>
        <w:sz w:val="36"/>
        <w:szCs w:val="18"/>
      </w:rPr>
    </w:pPr>
    <w:r>
      <w:rPr>
        <w:sz w:val="36"/>
        <w:szCs w:val="18"/>
      </w:rPr>
      <w:t>&lt;Insert the title of your document here&gt;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7">
    <w:nsid w:val="48444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7a45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cf2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1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acd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hint="default" w:ascii="Courier New" w:hAnsi="Courier New" w:cs="Courier New"/>
        <w:color w:val="107082" w:themeColor="accent2"/>
      </w:rPr>
    </w:lvl>
  </w:abstractNum>
  <w:abstractNum w:abstractNumId="1" w15:restartNumberingAfterBreak="0">
    <w:nsid w:val="003D426E"/>
    <w:multiLevelType w:val="hybridMultilevel"/>
    <w:tmpl w:val="688E79EE"/>
    <w:lvl w:ilvl="0" w:tplc="7B305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bCs/>
        <w:color w:val="107082" w:themeColor="accent2"/>
        <w:u w:color="F0CDA1" w:themeColor="accent1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hint="default" w:ascii="Symbol" w:hAnsi="Symbol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hint="default" w:ascii="Symbol" w:hAnsi="Symbol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hint="default" w:ascii="Symbol" w:hAnsi="Symbol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25C3B"/>
    <w:multiLevelType w:val="hybridMultilevel"/>
    <w:tmpl w:val="2E9EC3B2"/>
    <w:lvl w:ilvl="0" w:tplc="8BDE2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107082" w:themeColor="accent2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107082" w:themeColor="accent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04C4A"/>
    <w:multiLevelType w:val="hybridMultilevel"/>
    <w:tmpl w:val="15E8B9D8"/>
    <w:lvl w:ilvl="0" w:tplc="8BDE2F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107082" w:themeColor="accent2"/>
      </w:rPr>
    </w:lvl>
    <w:lvl w:ilvl="1" w:tplc="20223254">
      <w:numFmt w:val="bullet"/>
      <w:lvlText w:val=""/>
      <w:lvlJc w:val="left"/>
      <w:pPr>
        <w:ind w:left="1440" w:hanging="360"/>
      </w:pPr>
      <w:rPr>
        <w:rFonts w:hint="default" w:ascii="Symbol" w:hAnsi="Symbol" w:eastAsiaTheme="minorHAnsi" w:cstheme="minorBidi"/>
        <w:color w:val="07697A" w:themeColor="accent3" w:themeTint="E6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579C2"/>
    <w:multiLevelType w:val="hybridMultilevel"/>
    <w:tmpl w:val="EB34EC1C"/>
    <w:lvl w:ilvl="0" w:tplc="7B305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bCs/>
        <w:color w:val="107082" w:themeColor="accent2"/>
        <w:u w:color="F0CDA1" w:themeColor="accent1"/>
      </w:rPr>
    </w:lvl>
    <w:lvl w:ilvl="1" w:tplc="7B30580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107082" w:themeColor="accent2"/>
        <w:u w:color="F0CDA1" w:themeColor="accent1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80819"/>
    <w:multiLevelType w:val="hybridMultilevel"/>
    <w:tmpl w:val="9E8E21A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9597568"/>
    <w:multiLevelType w:val="hybridMultilevel"/>
    <w:tmpl w:val="2E96937A"/>
    <w:lvl w:ilvl="0" w:tplc="5B60EF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7697A" w:themeColor="accent3" w:themeTint="E6"/>
      </w:rPr>
    </w:lvl>
    <w:lvl w:ilvl="1" w:tplc="7B30580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107082" w:themeColor="accent2"/>
        <w:u w:color="F0CDA1" w:themeColor="accent1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hint="default" w:ascii="Symbol" w:hAnsi="Symbol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63ECA"/>
    <w:multiLevelType w:val="hybridMultilevel"/>
    <w:tmpl w:val="1676EB9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C41F17"/>
    <w:multiLevelType w:val="hybridMultilevel"/>
    <w:tmpl w:val="FA30C620"/>
    <w:lvl w:ilvl="0" w:tplc="5B60EF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7697A" w:themeColor="accent3" w:themeTint="E6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107082" w:themeColor="accent2"/>
        <w:u w:color="F0CDA1" w:themeColor="accent1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0406E"/>
    <w:multiLevelType w:val="hybridMultilevel"/>
    <w:tmpl w:val="4A6A3548"/>
    <w:lvl w:ilvl="0" w:tplc="E1F4CA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7697A" w:themeColor="accent3" w:themeTint="E6"/>
      </w:rPr>
    </w:lvl>
    <w:lvl w:ilvl="1" w:tplc="20223254">
      <w:numFmt w:val="bullet"/>
      <w:lvlText w:val=""/>
      <w:lvlJc w:val="left"/>
      <w:pPr>
        <w:ind w:left="1440" w:hanging="360"/>
      </w:pPr>
      <w:rPr>
        <w:rFonts w:hint="default" w:ascii="Symbol" w:hAnsi="Symbol" w:eastAsiaTheme="minorHAnsi" w:cstheme="minorBidi"/>
        <w:color w:val="07697A" w:themeColor="accent3" w:themeTint="E6"/>
      </w:rPr>
    </w:lvl>
    <w:lvl w:ilvl="2" w:tplc="58E01460">
      <w:start w:val="1"/>
      <w:numFmt w:val="bullet"/>
      <w:lvlText w:val="-"/>
      <w:lvlJc w:val="left"/>
      <w:pPr>
        <w:ind w:left="2160" w:hanging="180"/>
      </w:pPr>
      <w:rPr>
        <w:rFonts w:hint="default" w:ascii="Calibri" w:hAnsi="Calibri" w:cs="Calibri" w:eastAsiaTheme="minorEastAsia"/>
        <w:b/>
        <w:bCs/>
        <w:color w:val="0B9CB7" w:themeColor="accent3" w:themeTint="BF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C1828"/>
    <w:multiLevelType w:val="multilevel"/>
    <w:tmpl w:val="00E80A2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pStyle w:val="ListNumber2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C55B39"/>
    <w:multiLevelType w:val="hybridMultilevel"/>
    <w:tmpl w:val="CA8AC46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46071D3"/>
    <w:multiLevelType w:val="hybridMultilevel"/>
    <w:tmpl w:val="0018030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A670F9"/>
    <w:multiLevelType w:val="hybridMultilevel"/>
    <w:tmpl w:val="7C5A024A"/>
    <w:lvl w:ilvl="0" w:tplc="E1F4CA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7697A" w:themeColor="accent3" w:themeTint="E6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107082" w:themeColor="accent2"/>
      </w:rPr>
    </w:lvl>
    <w:lvl w:ilvl="2" w:tplc="21DA163A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/>
        <w:color w:val="107082" w:themeColor="accent2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95611"/>
    <w:multiLevelType w:val="hybridMultilevel"/>
    <w:tmpl w:val="0A582142"/>
    <w:lvl w:ilvl="0" w:tplc="7B305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bCs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107082" w:themeColor="accent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653EBA"/>
    <w:multiLevelType w:val="hybridMultilevel"/>
    <w:tmpl w:val="39443C16"/>
    <w:lvl w:ilvl="0" w:tplc="7B305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bCs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107082" w:themeColor="accent2"/>
        <w:u w:color="F0CDA1" w:themeColor="accent1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67322"/>
    <w:multiLevelType w:val="hybridMultilevel"/>
    <w:tmpl w:val="529CB8C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F130DD"/>
    <w:multiLevelType w:val="hybridMultilevel"/>
    <w:tmpl w:val="86BEC2FA"/>
    <w:lvl w:ilvl="0" w:tplc="7B305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bCs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107082" w:themeColor="accent2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>
    <w:abstractNumId w:val="4"/>
  </w:num>
  <w:num w:numId="2">
    <w:abstractNumId w:val="5"/>
  </w:num>
  <w:num w:numId="3">
    <w:abstractNumId w:val="3"/>
  </w:num>
  <w:num w:numId="4">
    <w:abstractNumId w:val="11"/>
  </w:num>
  <w:num w:numId="5">
    <w:abstractNumId w:val="2"/>
  </w:num>
  <w:num w:numId="6">
    <w:abstractNumId w:val="15"/>
  </w:num>
  <w:num w:numId="7">
    <w:abstractNumId w:val="0"/>
  </w:num>
  <w:num w:numId="8">
    <w:abstractNumId w:val="7"/>
  </w:num>
  <w:num w:numId="9">
    <w:abstractNumId w:val="22"/>
  </w:num>
  <w:num w:numId="10">
    <w:abstractNumId w:val="8"/>
  </w:num>
  <w:num w:numId="11">
    <w:abstractNumId w:val="10"/>
  </w:num>
  <w:num w:numId="12">
    <w:abstractNumId w:val="19"/>
  </w:num>
  <w:num w:numId="13">
    <w:abstractNumId w:val="18"/>
  </w:num>
  <w:num w:numId="14">
    <w:abstractNumId w:val="14"/>
  </w:num>
  <w:num w:numId="15">
    <w:abstractNumId w:val="20"/>
  </w:num>
  <w:num w:numId="16">
    <w:abstractNumId w:val="13"/>
  </w:num>
  <w:num w:numId="17">
    <w:abstractNumId w:val="6"/>
  </w:num>
  <w:num w:numId="18">
    <w:abstractNumId w:val="21"/>
  </w:num>
  <w:num w:numId="19">
    <w:abstractNumId w:val="12"/>
  </w:num>
  <w:num w:numId="20">
    <w:abstractNumId w:val="9"/>
  </w:num>
  <w:num w:numId="21">
    <w:abstractNumId w:val="16"/>
  </w:num>
  <w:num w:numId="22">
    <w:abstractNumId w:val="17"/>
  </w:num>
  <w:num w:numId="23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C8"/>
    <w:rsid w:val="0000092E"/>
    <w:rsid w:val="00001602"/>
    <w:rsid w:val="00002D56"/>
    <w:rsid w:val="0000723E"/>
    <w:rsid w:val="00012A83"/>
    <w:rsid w:val="00017C3C"/>
    <w:rsid w:val="00021F2E"/>
    <w:rsid w:val="00025897"/>
    <w:rsid w:val="00026EAE"/>
    <w:rsid w:val="0003123C"/>
    <w:rsid w:val="00032A10"/>
    <w:rsid w:val="00037F0A"/>
    <w:rsid w:val="00043FFE"/>
    <w:rsid w:val="00044074"/>
    <w:rsid w:val="0004430C"/>
    <w:rsid w:val="00066DE2"/>
    <w:rsid w:val="0006760E"/>
    <w:rsid w:val="00076102"/>
    <w:rsid w:val="00077931"/>
    <w:rsid w:val="0008068C"/>
    <w:rsid w:val="000808DB"/>
    <w:rsid w:val="00084E91"/>
    <w:rsid w:val="00084F3F"/>
    <w:rsid w:val="000900B6"/>
    <w:rsid w:val="000A317D"/>
    <w:rsid w:val="000A649E"/>
    <w:rsid w:val="000A7626"/>
    <w:rsid w:val="000B2D28"/>
    <w:rsid w:val="000B5DA2"/>
    <w:rsid w:val="000C1C28"/>
    <w:rsid w:val="000C2E46"/>
    <w:rsid w:val="000C5872"/>
    <w:rsid w:val="000D24F9"/>
    <w:rsid w:val="000E0979"/>
    <w:rsid w:val="000E1544"/>
    <w:rsid w:val="000E4B8A"/>
    <w:rsid w:val="000F47C0"/>
    <w:rsid w:val="00112DE1"/>
    <w:rsid w:val="001155CE"/>
    <w:rsid w:val="00121892"/>
    <w:rsid w:val="001225D9"/>
    <w:rsid w:val="0012403E"/>
    <w:rsid w:val="00124370"/>
    <w:rsid w:val="0014574B"/>
    <w:rsid w:val="001457FC"/>
    <w:rsid w:val="00151CD2"/>
    <w:rsid w:val="00160392"/>
    <w:rsid w:val="00164319"/>
    <w:rsid w:val="001A16DA"/>
    <w:rsid w:val="001A5429"/>
    <w:rsid w:val="001C1582"/>
    <w:rsid w:val="001D1C22"/>
    <w:rsid w:val="001D311D"/>
    <w:rsid w:val="001E11F1"/>
    <w:rsid w:val="001E1E58"/>
    <w:rsid w:val="001E553A"/>
    <w:rsid w:val="001F0D62"/>
    <w:rsid w:val="001F144D"/>
    <w:rsid w:val="002034D8"/>
    <w:rsid w:val="00203A4F"/>
    <w:rsid w:val="00203EFF"/>
    <w:rsid w:val="00206719"/>
    <w:rsid w:val="00207A17"/>
    <w:rsid w:val="00210882"/>
    <w:rsid w:val="0021096B"/>
    <w:rsid w:val="00211A73"/>
    <w:rsid w:val="00215B7E"/>
    <w:rsid w:val="00223906"/>
    <w:rsid w:val="00226CA3"/>
    <w:rsid w:val="00240312"/>
    <w:rsid w:val="00247B17"/>
    <w:rsid w:val="00252E4A"/>
    <w:rsid w:val="002642A8"/>
    <w:rsid w:val="00277922"/>
    <w:rsid w:val="00282FD3"/>
    <w:rsid w:val="00286B6C"/>
    <w:rsid w:val="00292D3C"/>
    <w:rsid w:val="002955AB"/>
    <w:rsid w:val="002A137B"/>
    <w:rsid w:val="002A2376"/>
    <w:rsid w:val="002D1C6B"/>
    <w:rsid w:val="002F6B58"/>
    <w:rsid w:val="0031130D"/>
    <w:rsid w:val="00314391"/>
    <w:rsid w:val="00314A6F"/>
    <w:rsid w:val="0031707E"/>
    <w:rsid w:val="00327B43"/>
    <w:rsid w:val="00330362"/>
    <w:rsid w:val="00334394"/>
    <w:rsid w:val="003377C8"/>
    <w:rsid w:val="00344246"/>
    <w:rsid w:val="00347AF5"/>
    <w:rsid w:val="0035157F"/>
    <w:rsid w:val="00354094"/>
    <w:rsid w:val="003605DD"/>
    <w:rsid w:val="00360F98"/>
    <w:rsid w:val="00362478"/>
    <w:rsid w:val="003639D2"/>
    <w:rsid w:val="00374421"/>
    <w:rsid w:val="00375CA6"/>
    <w:rsid w:val="00390C1F"/>
    <w:rsid w:val="00396BA9"/>
    <w:rsid w:val="003A1203"/>
    <w:rsid w:val="003B5758"/>
    <w:rsid w:val="003C01B2"/>
    <w:rsid w:val="003D1F1E"/>
    <w:rsid w:val="003D59A7"/>
    <w:rsid w:val="003D6AFD"/>
    <w:rsid w:val="003E78A7"/>
    <w:rsid w:val="003F0714"/>
    <w:rsid w:val="003F13B0"/>
    <w:rsid w:val="003F5F4A"/>
    <w:rsid w:val="00400171"/>
    <w:rsid w:val="0040125A"/>
    <w:rsid w:val="00403423"/>
    <w:rsid w:val="004248D0"/>
    <w:rsid w:val="004262DD"/>
    <w:rsid w:val="0042646F"/>
    <w:rsid w:val="0043162C"/>
    <w:rsid w:val="00435096"/>
    <w:rsid w:val="004411FB"/>
    <w:rsid w:val="00441225"/>
    <w:rsid w:val="00443212"/>
    <w:rsid w:val="004525DE"/>
    <w:rsid w:val="004534EE"/>
    <w:rsid w:val="0046640F"/>
    <w:rsid w:val="004806EB"/>
    <w:rsid w:val="00493EC0"/>
    <w:rsid w:val="00495909"/>
    <w:rsid w:val="0049751E"/>
    <w:rsid w:val="004B3912"/>
    <w:rsid w:val="004B5251"/>
    <w:rsid w:val="004C0453"/>
    <w:rsid w:val="004C432D"/>
    <w:rsid w:val="004C7B3E"/>
    <w:rsid w:val="004F7812"/>
    <w:rsid w:val="005061D3"/>
    <w:rsid w:val="00513832"/>
    <w:rsid w:val="005227E0"/>
    <w:rsid w:val="00526C37"/>
    <w:rsid w:val="00531093"/>
    <w:rsid w:val="00533047"/>
    <w:rsid w:val="00533376"/>
    <w:rsid w:val="005407AA"/>
    <w:rsid w:val="00544248"/>
    <w:rsid w:val="00554C41"/>
    <w:rsid w:val="00561821"/>
    <w:rsid w:val="00566CC3"/>
    <w:rsid w:val="00567626"/>
    <w:rsid w:val="00576C6F"/>
    <w:rsid w:val="00577B45"/>
    <w:rsid w:val="00580ABE"/>
    <w:rsid w:val="005854DB"/>
    <w:rsid w:val="005919AF"/>
    <w:rsid w:val="0059332D"/>
    <w:rsid w:val="00593AD9"/>
    <w:rsid w:val="005A20E2"/>
    <w:rsid w:val="005A6DB6"/>
    <w:rsid w:val="005B0495"/>
    <w:rsid w:val="005B6A1A"/>
    <w:rsid w:val="005C7E0C"/>
    <w:rsid w:val="005D2146"/>
    <w:rsid w:val="005E3FFD"/>
    <w:rsid w:val="005F16FE"/>
    <w:rsid w:val="005F6388"/>
    <w:rsid w:val="00615B5D"/>
    <w:rsid w:val="0062258A"/>
    <w:rsid w:val="006312C1"/>
    <w:rsid w:val="006329E1"/>
    <w:rsid w:val="00633E73"/>
    <w:rsid w:val="006344EF"/>
    <w:rsid w:val="00655308"/>
    <w:rsid w:val="0065567C"/>
    <w:rsid w:val="00664450"/>
    <w:rsid w:val="006661E9"/>
    <w:rsid w:val="006856F9"/>
    <w:rsid w:val="00685B4E"/>
    <w:rsid w:val="00690F41"/>
    <w:rsid w:val="006936EB"/>
    <w:rsid w:val="00696EE3"/>
    <w:rsid w:val="006B048A"/>
    <w:rsid w:val="006B2383"/>
    <w:rsid w:val="006B4042"/>
    <w:rsid w:val="006B5B1E"/>
    <w:rsid w:val="006C4D5C"/>
    <w:rsid w:val="006D0144"/>
    <w:rsid w:val="006D0D4E"/>
    <w:rsid w:val="006D134D"/>
    <w:rsid w:val="006D7F80"/>
    <w:rsid w:val="006E3FC8"/>
    <w:rsid w:val="006F38DB"/>
    <w:rsid w:val="007157EF"/>
    <w:rsid w:val="0073670F"/>
    <w:rsid w:val="00740FCE"/>
    <w:rsid w:val="00753E67"/>
    <w:rsid w:val="00755398"/>
    <w:rsid w:val="0078010D"/>
    <w:rsid w:val="0078034E"/>
    <w:rsid w:val="00784AB5"/>
    <w:rsid w:val="00790ADD"/>
    <w:rsid w:val="007B17C4"/>
    <w:rsid w:val="007B1F5A"/>
    <w:rsid w:val="007B3AB6"/>
    <w:rsid w:val="007B5AFF"/>
    <w:rsid w:val="007C136F"/>
    <w:rsid w:val="007C380E"/>
    <w:rsid w:val="007C5AF4"/>
    <w:rsid w:val="007D40E3"/>
    <w:rsid w:val="007D5767"/>
    <w:rsid w:val="007F793B"/>
    <w:rsid w:val="00804D53"/>
    <w:rsid w:val="00807385"/>
    <w:rsid w:val="00811B46"/>
    <w:rsid w:val="0081263C"/>
    <w:rsid w:val="00813EC8"/>
    <w:rsid w:val="00817F8C"/>
    <w:rsid w:val="008202E7"/>
    <w:rsid w:val="00820F04"/>
    <w:rsid w:val="0082491D"/>
    <w:rsid w:val="0083428B"/>
    <w:rsid w:val="00842A71"/>
    <w:rsid w:val="00852239"/>
    <w:rsid w:val="008523EE"/>
    <w:rsid w:val="0085612B"/>
    <w:rsid w:val="00876F99"/>
    <w:rsid w:val="008820B3"/>
    <w:rsid w:val="00886169"/>
    <w:rsid w:val="008917BF"/>
    <w:rsid w:val="00893980"/>
    <w:rsid w:val="0089410F"/>
    <w:rsid w:val="008965F6"/>
    <w:rsid w:val="00896A81"/>
    <w:rsid w:val="008A2B5E"/>
    <w:rsid w:val="008B60B8"/>
    <w:rsid w:val="008C172C"/>
    <w:rsid w:val="008D3386"/>
    <w:rsid w:val="008D6D7B"/>
    <w:rsid w:val="008F704C"/>
    <w:rsid w:val="008F7589"/>
    <w:rsid w:val="0090206C"/>
    <w:rsid w:val="00902998"/>
    <w:rsid w:val="00912C1B"/>
    <w:rsid w:val="00912DCE"/>
    <w:rsid w:val="009162B1"/>
    <w:rsid w:val="00917CCF"/>
    <w:rsid w:val="0092125E"/>
    <w:rsid w:val="00924319"/>
    <w:rsid w:val="00933D7E"/>
    <w:rsid w:val="009355C2"/>
    <w:rsid w:val="00952A7A"/>
    <w:rsid w:val="00960669"/>
    <w:rsid w:val="00961126"/>
    <w:rsid w:val="00974BF8"/>
    <w:rsid w:val="00991115"/>
    <w:rsid w:val="009A2F5C"/>
    <w:rsid w:val="009A3B33"/>
    <w:rsid w:val="009A45A0"/>
    <w:rsid w:val="009B35B5"/>
    <w:rsid w:val="009B3A56"/>
    <w:rsid w:val="009B4773"/>
    <w:rsid w:val="009B76F9"/>
    <w:rsid w:val="009D0A6B"/>
    <w:rsid w:val="009D2556"/>
    <w:rsid w:val="009D5348"/>
    <w:rsid w:val="00A371D8"/>
    <w:rsid w:val="00A630FD"/>
    <w:rsid w:val="00A67285"/>
    <w:rsid w:val="00A723CA"/>
    <w:rsid w:val="00A74908"/>
    <w:rsid w:val="00A82934"/>
    <w:rsid w:val="00A91213"/>
    <w:rsid w:val="00A9422D"/>
    <w:rsid w:val="00A960DC"/>
    <w:rsid w:val="00AA29B1"/>
    <w:rsid w:val="00AA387F"/>
    <w:rsid w:val="00AA66D7"/>
    <w:rsid w:val="00AC3653"/>
    <w:rsid w:val="00AC5059"/>
    <w:rsid w:val="00AC6B65"/>
    <w:rsid w:val="00AE0241"/>
    <w:rsid w:val="00AE5008"/>
    <w:rsid w:val="00AF22CB"/>
    <w:rsid w:val="00B05A66"/>
    <w:rsid w:val="00B12D81"/>
    <w:rsid w:val="00B26302"/>
    <w:rsid w:val="00B37B3B"/>
    <w:rsid w:val="00B44C47"/>
    <w:rsid w:val="00B57756"/>
    <w:rsid w:val="00B57F4F"/>
    <w:rsid w:val="00B7636D"/>
    <w:rsid w:val="00B80CF1"/>
    <w:rsid w:val="00B841B0"/>
    <w:rsid w:val="00BA2A38"/>
    <w:rsid w:val="00BA31C4"/>
    <w:rsid w:val="00BB02E6"/>
    <w:rsid w:val="00BD0C60"/>
    <w:rsid w:val="00BD3316"/>
    <w:rsid w:val="00BE0B9F"/>
    <w:rsid w:val="00C070B1"/>
    <w:rsid w:val="00C14B4C"/>
    <w:rsid w:val="00C17BCF"/>
    <w:rsid w:val="00C22C3E"/>
    <w:rsid w:val="00C3246A"/>
    <w:rsid w:val="00C42270"/>
    <w:rsid w:val="00C65564"/>
    <w:rsid w:val="00C71C15"/>
    <w:rsid w:val="00C763FA"/>
    <w:rsid w:val="00C8759D"/>
    <w:rsid w:val="00C978C0"/>
    <w:rsid w:val="00CA61D8"/>
    <w:rsid w:val="00CB07F3"/>
    <w:rsid w:val="00CB16F1"/>
    <w:rsid w:val="00CD1D98"/>
    <w:rsid w:val="00CD7696"/>
    <w:rsid w:val="00CF04AA"/>
    <w:rsid w:val="00CF1267"/>
    <w:rsid w:val="00CF2864"/>
    <w:rsid w:val="00D10237"/>
    <w:rsid w:val="00D13200"/>
    <w:rsid w:val="00D157FF"/>
    <w:rsid w:val="00D213BF"/>
    <w:rsid w:val="00D26769"/>
    <w:rsid w:val="00D27AF8"/>
    <w:rsid w:val="00D37028"/>
    <w:rsid w:val="00D47004"/>
    <w:rsid w:val="00D516CA"/>
    <w:rsid w:val="00D64C80"/>
    <w:rsid w:val="00D6543F"/>
    <w:rsid w:val="00D74E0C"/>
    <w:rsid w:val="00D759DB"/>
    <w:rsid w:val="00D8068C"/>
    <w:rsid w:val="00D82829"/>
    <w:rsid w:val="00D9167B"/>
    <w:rsid w:val="00D94688"/>
    <w:rsid w:val="00DA2225"/>
    <w:rsid w:val="00DA2D18"/>
    <w:rsid w:val="00DB29D8"/>
    <w:rsid w:val="00DB5A2E"/>
    <w:rsid w:val="00DB7693"/>
    <w:rsid w:val="00DC0528"/>
    <w:rsid w:val="00DC1104"/>
    <w:rsid w:val="00DC7466"/>
    <w:rsid w:val="00DC7E1C"/>
    <w:rsid w:val="00DE65A2"/>
    <w:rsid w:val="00DF2DCC"/>
    <w:rsid w:val="00DF5242"/>
    <w:rsid w:val="00E01D0E"/>
    <w:rsid w:val="00E06489"/>
    <w:rsid w:val="00E1406D"/>
    <w:rsid w:val="00E16215"/>
    <w:rsid w:val="00E31650"/>
    <w:rsid w:val="00E330CE"/>
    <w:rsid w:val="00E35169"/>
    <w:rsid w:val="00E44C6B"/>
    <w:rsid w:val="00E50E7C"/>
    <w:rsid w:val="00E53724"/>
    <w:rsid w:val="00E53ABF"/>
    <w:rsid w:val="00E552C8"/>
    <w:rsid w:val="00E75006"/>
    <w:rsid w:val="00E76003"/>
    <w:rsid w:val="00E81059"/>
    <w:rsid w:val="00E84350"/>
    <w:rsid w:val="00E85863"/>
    <w:rsid w:val="00E8660B"/>
    <w:rsid w:val="00E91AE4"/>
    <w:rsid w:val="00E94F60"/>
    <w:rsid w:val="00EA1DCD"/>
    <w:rsid w:val="00EA431D"/>
    <w:rsid w:val="00EA697C"/>
    <w:rsid w:val="00EC4BCD"/>
    <w:rsid w:val="00EF0618"/>
    <w:rsid w:val="00F217D3"/>
    <w:rsid w:val="00F33F5E"/>
    <w:rsid w:val="00F41E1D"/>
    <w:rsid w:val="00F60840"/>
    <w:rsid w:val="00F64C72"/>
    <w:rsid w:val="00F75B86"/>
    <w:rsid w:val="00F77933"/>
    <w:rsid w:val="00F8411A"/>
    <w:rsid w:val="00F8516F"/>
    <w:rsid w:val="00F96F5E"/>
    <w:rsid w:val="00FA0273"/>
    <w:rsid w:val="00FB1673"/>
    <w:rsid w:val="00FB315C"/>
    <w:rsid w:val="00FB41E2"/>
    <w:rsid w:val="00FC1405"/>
    <w:rsid w:val="00FC7E10"/>
    <w:rsid w:val="00FD0240"/>
    <w:rsid w:val="00FD16F0"/>
    <w:rsid w:val="00FE7275"/>
    <w:rsid w:val="00FE7B5E"/>
    <w:rsid w:val="00FF0913"/>
    <w:rsid w:val="00FF1E1C"/>
    <w:rsid w:val="00FF7EFE"/>
    <w:rsid w:val="01AE32EB"/>
    <w:rsid w:val="02A99437"/>
    <w:rsid w:val="03C59090"/>
    <w:rsid w:val="0617B1F2"/>
    <w:rsid w:val="0617B1F2"/>
    <w:rsid w:val="076F7AA7"/>
    <w:rsid w:val="096E1A22"/>
    <w:rsid w:val="0C410FBA"/>
    <w:rsid w:val="0D213F88"/>
    <w:rsid w:val="0F0CC887"/>
    <w:rsid w:val="0F95559F"/>
    <w:rsid w:val="0FD9F851"/>
    <w:rsid w:val="1153CC29"/>
    <w:rsid w:val="1174B0DB"/>
    <w:rsid w:val="141F22C4"/>
    <w:rsid w:val="15E51DD6"/>
    <w:rsid w:val="16AD1A1D"/>
    <w:rsid w:val="19BCEE76"/>
    <w:rsid w:val="19CB0120"/>
    <w:rsid w:val="200BC100"/>
    <w:rsid w:val="21AA4AF8"/>
    <w:rsid w:val="2361A5D8"/>
    <w:rsid w:val="2417C6D3"/>
    <w:rsid w:val="242ED9D6"/>
    <w:rsid w:val="25B0B9BF"/>
    <w:rsid w:val="261A7352"/>
    <w:rsid w:val="288D86CB"/>
    <w:rsid w:val="296870AC"/>
    <w:rsid w:val="2A21D0EC"/>
    <w:rsid w:val="2B39A634"/>
    <w:rsid w:val="2B8A8A9F"/>
    <w:rsid w:val="2CDD7331"/>
    <w:rsid w:val="2F63E6C8"/>
    <w:rsid w:val="318FD5DB"/>
    <w:rsid w:val="32819FED"/>
    <w:rsid w:val="32E7E8DD"/>
    <w:rsid w:val="3372B896"/>
    <w:rsid w:val="33FFC2B7"/>
    <w:rsid w:val="38538F84"/>
    <w:rsid w:val="38D1295D"/>
    <w:rsid w:val="3A298DDA"/>
    <w:rsid w:val="3C50C604"/>
    <w:rsid w:val="3D6A3ED2"/>
    <w:rsid w:val="3EBD7417"/>
    <w:rsid w:val="3F066C8F"/>
    <w:rsid w:val="3FD44585"/>
    <w:rsid w:val="42745647"/>
    <w:rsid w:val="44BE6C1E"/>
    <w:rsid w:val="44CDFAA4"/>
    <w:rsid w:val="4588DF70"/>
    <w:rsid w:val="462F4817"/>
    <w:rsid w:val="4994EC5F"/>
    <w:rsid w:val="4B342ACE"/>
    <w:rsid w:val="4C19E144"/>
    <w:rsid w:val="4CAF49DA"/>
    <w:rsid w:val="4D244401"/>
    <w:rsid w:val="4D4E5C80"/>
    <w:rsid w:val="5081CC65"/>
    <w:rsid w:val="583661EB"/>
    <w:rsid w:val="58464F12"/>
    <w:rsid w:val="594D26BD"/>
    <w:rsid w:val="5B45DBE2"/>
    <w:rsid w:val="5CE55A97"/>
    <w:rsid w:val="5D0C960C"/>
    <w:rsid w:val="5D3C4E81"/>
    <w:rsid w:val="5F260D61"/>
    <w:rsid w:val="60A48EBD"/>
    <w:rsid w:val="632F6800"/>
    <w:rsid w:val="63859656"/>
    <w:rsid w:val="64075881"/>
    <w:rsid w:val="66451611"/>
    <w:rsid w:val="67A9E6BA"/>
    <w:rsid w:val="687D8EB9"/>
    <w:rsid w:val="68F748F5"/>
    <w:rsid w:val="6CA9FD7D"/>
    <w:rsid w:val="6E482721"/>
    <w:rsid w:val="6F0EE24D"/>
    <w:rsid w:val="6F927917"/>
    <w:rsid w:val="701B65BC"/>
    <w:rsid w:val="711D0BB1"/>
    <w:rsid w:val="71F711A0"/>
    <w:rsid w:val="73CDC4FF"/>
    <w:rsid w:val="788696DC"/>
    <w:rsid w:val="79D3A36E"/>
    <w:rsid w:val="79F2D3DB"/>
    <w:rsid w:val="7B1FE128"/>
    <w:rsid w:val="7BADDE97"/>
    <w:rsid w:val="7C13701F"/>
    <w:rsid w:val="7D9E38D4"/>
    <w:rsid w:val="7E54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969C7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59DB"/>
    <w:pPr>
      <w:spacing w:before="120" w:after="120" w:line="288" w:lineRule="auto"/>
    </w:pPr>
    <w:rPr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4DB"/>
    <w:pPr>
      <w:keepNext/>
      <w:keepLines/>
      <w:pBdr>
        <w:bottom w:val="single" w:color="F0CDA1" w:themeColor="accent1" w:sz="24" w:space="4"/>
      </w:pBdr>
      <w:spacing w:before="360"/>
      <w:outlineLvl w:val="0"/>
    </w:pPr>
    <w:rPr>
      <w:rFonts w:asciiTheme="majorHAnsi" w:hAnsiTheme="majorHAnsi" w:eastAsiaTheme="majorEastAsia" w:cstheme="majorBidi"/>
      <w:b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AC6C1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E29E4A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styleId="HeaderChar" w:customStyle="1">
    <w:name w:val="Header Char"/>
    <w:basedOn w:val="DefaultParagraphFont"/>
    <w:link w:val="Header"/>
    <w:uiPriority w:val="99"/>
    <w:rsid w:val="00A67285"/>
    <w:rPr>
      <w:rFonts w:cstheme="minorHAnsi"/>
      <w:i/>
      <w:color w:val="331D01"/>
      <w:sz w:val="24"/>
    </w:rPr>
  </w:style>
  <w:style w:type="paragraph" w:styleId="Footer">
    <w:name w:val="footer"/>
    <w:basedOn w:val="Normal"/>
    <w:link w:val="FooterChar"/>
    <w:uiPriority w:val="99"/>
    <w:rsid w:val="005C7E0C"/>
    <w:pPr>
      <w:pBdr>
        <w:top w:val="single" w:color="64B2C1" w:themeColor="background2" w:sz="8" w:space="1"/>
      </w:pBdr>
      <w:tabs>
        <w:tab w:val="right" w:pos="10080"/>
      </w:tabs>
      <w:spacing w:after="0" w:line="240" w:lineRule="auto"/>
    </w:pPr>
    <w:rPr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5C7E0C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54DB"/>
    <w:pPr>
      <w:spacing w:after="0"/>
      <w:contextualSpacing/>
      <w:jc w:val="center"/>
    </w:pPr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54DB"/>
    <w:rPr>
      <w:rFonts w:asciiTheme="majorHAnsi" w:hAnsiTheme="majorHAnsi" w:eastAsiaTheme="majorEastAsia" w:cstheme="majorBidi"/>
      <w:b/>
      <w:color w:val="FFFFFF" w:themeColor="background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styleId="SubtitleChar" w:customStyle="1">
    <w:name w:val="Subtitle Char"/>
    <w:basedOn w:val="DefaultParagraphFont"/>
    <w:link w:val="Subtitl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styleId="Heading1Char" w:customStyle="1">
    <w:name w:val="Heading 1 Char"/>
    <w:basedOn w:val="DefaultParagraphFont"/>
    <w:link w:val="Heading1"/>
    <w:uiPriority w:val="9"/>
    <w:rsid w:val="005854DB"/>
    <w:rPr>
      <w:rFonts w:asciiTheme="majorHAnsi" w:hAnsiTheme="majorHAnsi" w:eastAsiaTheme="majorEastAsia" w:cstheme="majorBidi"/>
      <w:b/>
      <w:color w:val="107082" w:themeColor="accent2"/>
      <w:sz w:val="36"/>
      <w:szCs w:val="32"/>
    </w:rPr>
  </w:style>
  <w:style w:type="paragraph" w:styleId="Default" w:customStyle="1">
    <w:name w:val="Defaul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3" w:customStyle="1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semiHidden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Emphasis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47AF5"/>
    <w:rPr>
      <w:rFonts w:asciiTheme="majorHAnsi" w:hAnsiTheme="majorHAnsi" w:eastAsiaTheme="majorEastAsia" w:cstheme="majorBidi"/>
      <w:color w:val="AC6C1B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47AF5"/>
    <w:rPr>
      <w:rFonts w:asciiTheme="majorHAnsi" w:hAnsiTheme="majorHAnsi" w:eastAsiaTheme="majorEastAsia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qFormat/>
    <w:rsid w:val="00D94688"/>
    <w:pPr>
      <w:pBdr>
        <w:bottom w:val="single" w:color="F0CDA1" w:themeColor="accent1" w:sz="24" w:space="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rsid w:val="001E1E58"/>
    <w:pPr>
      <w:spacing w:after="100"/>
    </w:pPr>
  </w:style>
  <w:style w:type="character" w:styleId="Hyperlink">
    <w:name w:val="Hyperlink"/>
    <w:basedOn w:val="DefaultParagraphFont"/>
    <w:uiPriority w:val="99"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rsid w:val="00BD3316"/>
    <w:pPr>
      <w:tabs>
        <w:tab w:val="left" w:pos="9781"/>
      </w:tabs>
      <w:spacing w:after="100"/>
      <w:ind w:left="360" w:right="157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Bullet">
    <w:name w:val="List Bullet"/>
    <w:basedOn w:val="Normal"/>
    <w:uiPriority w:val="99"/>
    <w:semiHidden/>
    <w:rsid w:val="0003123C"/>
    <w:pPr>
      <w:numPr>
        <w:numId w:val="1"/>
      </w:numPr>
      <w:spacing w:before="0" w:after="200" w:line="276" w:lineRule="auto"/>
      <w:ind w:left="340" w:hanging="340"/>
    </w:pPr>
  </w:style>
  <w:style w:type="paragraph" w:styleId="ListNumber">
    <w:name w:val="List Number"/>
    <w:basedOn w:val="Normal"/>
    <w:uiPriority w:val="99"/>
    <w:qFormat/>
    <w:rsid w:val="00685B4E"/>
    <w:pPr>
      <w:numPr>
        <w:numId w:val="6"/>
      </w:numPr>
      <w:spacing w:before="0" w:line="276" w:lineRule="auto"/>
    </w:pPr>
  </w:style>
  <w:style w:type="character" w:styleId="Strong">
    <w:name w:val="Strong"/>
    <w:basedOn w:val="DefaultParagraphFont"/>
    <w:uiPriority w:val="22"/>
    <w:semiHidden/>
    <w:qFormat/>
    <w:rsid w:val="00BA31C4"/>
    <w:rPr>
      <w:b/>
      <w:bCs/>
    </w:rPr>
  </w:style>
  <w:style w:type="character" w:styleId="Bold" w:customStyle="1">
    <w:name w:val="Bold"/>
    <w:uiPriority w:val="1"/>
    <w:semiHidden/>
    <w:qFormat/>
    <w:rsid w:val="00BA31C4"/>
    <w:rPr>
      <w:b/>
      <w:bCs/>
    </w:rPr>
  </w:style>
  <w:style w:type="paragraph" w:styleId="ListBullet2">
    <w:name w:val="List Bullet 2"/>
    <w:basedOn w:val="Normal"/>
    <w:uiPriority w:val="99"/>
    <w:semiHidden/>
    <w:rsid w:val="00D27AF8"/>
    <w:pPr>
      <w:numPr>
        <w:numId w:val="7"/>
      </w:numPr>
      <w:spacing w:before="0"/>
    </w:pPr>
  </w:style>
  <w:style w:type="paragraph" w:styleId="Graphheading1" w:customStyle="1">
    <w:name w:val="Graph heading 1"/>
    <w:basedOn w:val="Normal"/>
    <w:semiHidden/>
    <w:qFormat/>
    <w:rsid w:val="008965F6"/>
    <w:pPr>
      <w:spacing w:after="60" w:line="240" w:lineRule="auto"/>
    </w:pPr>
    <w:rPr>
      <w:b/>
      <w:color w:val="054854" w:themeColor="accent3"/>
    </w:rPr>
  </w:style>
  <w:style w:type="paragraph" w:styleId="Graphheading2" w:customStyle="1">
    <w:name w:val="Graph heading 2"/>
    <w:basedOn w:val="Normal"/>
    <w:semiHidden/>
    <w:qFormat/>
    <w:rsid w:val="00664450"/>
    <w:pPr>
      <w:spacing w:after="60" w:line="240" w:lineRule="auto"/>
    </w:pPr>
    <w:rPr>
      <w:b/>
      <w:color w:val="F99927" w:themeColor="accent5"/>
    </w:rPr>
  </w:style>
  <w:style w:type="paragraph" w:styleId="Graphheading3" w:customStyle="1">
    <w:name w:val="Graph heading 3"/>
    <w:basedOn w:val="Normal"/>
    <w:semiHidden/>
    <w:qFormat/>
    <w:rsid w:val="00664450"/>
    <w:pPr>
      <w:spacing w:after="60" w:line="240" w:lineRule="auto"/>
    </w:pPr>
    <w:rPr>
      <w:b/>
      <w:color w:val="EC7216" w:themeColor="accent6"/>
    </w:rPr>
  </w:style>
  <w:style w:type="paragraph" w:styleId="Graphheading4" w:customStyle="1">
    <w:name w:val="Graph heading 4"/>
    <w:basedOn w:val="Normal"/>
    <w:semiHidden/>
    <w:qFormat/>
    <w:rsid w:val="008965F6"/>
    <w:pPr>
      <w:spacing w:after="60" w:line="240" w:lineRule="auto"/>
    </w:pPr>
    <w:rPr>
      <w:b/>
      <w:color w:val="107082" w:themeColor="accent2"/>
    </w:rPr>
  </w:style>
  <w:style w:type="paragraph" w:styleId="Graphbullet" w:customStyle="1">
    <w:name w:val="Graph bullet"/>
    <w:basedOn w:val="Normal"/>
    <w:semiHidden/>
    <w:qFormat/>
    <w:rsid w:val="008965F6"/>
    <w:pPr>
      <w:numPr>
        <w:numId w:val="2"/>
      </w:numPr>
      <w:spacing w:before="0" w:after="0" w:line="216" w:lineRule="auto"/>
      <w:ind w:left="284" w:hanging="284"/>
    </w:pPr>
    <w:rPr>
      <w:sz w:val="20"/>
    </w:rPr>
  </w:style>
  <w:style w:type="paragraph" w:styleId="Graphbullet2" w:customStyle="1">
    <w:name w:val="Graph bullet 2"/>
    <w:basedOn w:val="Normal"/>
    <w:semiHidden/>
    <w:qFormat/>
    <w:rsid w:val="008965F6"/>
    <w:pPr>
      <w:numPr>
        <w:numId w:val="4"/>
      </w:numPr>
      <w:spacing w:before="0" w:after="0" w:line="216" w:lineRule="auto"/>
      <w:ind w:left="284" w:hanging="284"/>
    </w:pPr>
    <w:rPr>
      <w:sz w:val="20"/>
    </w:rPr>
  </w:style>
  <w:style w:type="paragraph" w:styleId="Graphbullet3" w:customStyle="1">
    <w:name w:val="Graph bullet 3"/>
    <w:basedOn w:val="Normal"/>
    <w:semiHidden/>
    <w:qFormat/>
    <w:rsid w:val="008965F6"/>
    <w:pPr>
      <w:numPr>
        <w:numId w:val="3"/>
      </w:numPr>
      <w:spacing w:before="0" w:after="0" w:line="216" w:lineRule="auto"/>
      <w:ind w:left="284" w:hanging="284"/>
    </w:pPr>
    <w:rPr>
      <w:sz w:val="20"/>
    </w:rPr>
  </w:style>
  <w:style w:type="paragraph" w:styleId="Graphbullet4" w:customStyle="1">
    <w:name w:val="Graph bullet 4"/>
    <w:basedOn w:val="Normal"/>
    <w:semiHidden/>
    <w:qFormat/>
    <w:rsid w:val="008965F6"/>
    <w:pPr>
      <w:numPr>
        <w:numId w:val="5"/>
      </w:numPr>
      <w:spacing w:before="0" w:after="0" w:line="240" w:lineRule="auto"/>
      <w:ind w:left="284" w:hanging="284"/>
    </w:pPr>
    <w:rPr>
      <w:sz w:val="20"/>
    </w:rPr>
  </w:style>
  <w:style w:type="paragraph" w:styleId="TableTextLarge" w:customStyle="1">
    <w:name w:val="Table Text Larg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Number2">
    <w:name w:val="List Number 2"/>
    <w:basedOn w:val="Normal"/>
    <w:uiPriority w:val="99"/>
    <w:qFormat/>
    <w:rsid w:val="00685B4E"/>
    <w:pPr>
      <w:numPr>
        <w:ilvl w:val="1"/>
        <w:numId w:val="6"/>
      </w:numPr>
      <w:spacing w:before="0" w:line="271" w:lineRule="auto"/>
    </w:pPr>
  </w:style>
  <w:style w:type="paragraph" w:styleId="Checkbox" w:customStyle="1">
    <w:name w:val="Checkbox"/>
    <w:basedOn w:val="Normal"/>
    <w:qFormat/>
    <w:rsid w:val="00A67285"/>
    <w:pPr>
      <w:spacing w:before="0" w:after="0"/>
    </w:pPr>
  </w:style>
  <w:style w:type="paragraph" w:styleId="Heading2-Custom" w:customStyle="1">
    <w:name w:val="Heading 2 - Custom"/>
    <w:basedOn w:val="Heading2"/>
    <w:next w:val="Normal"/>
    <w:link w:val="Heading2-CustomChar"/>
    <w:uiPriority w:val="99"/>
    <w:qFormat/>
    <w:rsid w:val="00531093"/>
    <w:pPr>
      <w:spacing w:after="240"/>
    </w:pPr>
    <w:rPr>
      <w:color w:val="107082" w:themeColor="accent2"/>
      <w:sz w:val="28"/>
    </w:rPr>
  </w:style>
  <w:style w:type="character" w:styleId="Heading2-CustomChar" w:customStyle="1">
    <w:name w:val="Heading 2 - Custom Char"/>
    <w:basedOn w:val="DefaultParagraphFont"/>
    <w:link w:val="Heading2-Custom"/>
    <w:uiPriority w:val="99"/>
    <w:rsid w:val="00531093"/>
    <w:rPr>
      <w:rFonts w:asciiTheme="majorHAnsi" w:hAnsiTheme="majorHAnsi"/>
      <w:b/>
      <w:color w:val="107082" w:themeColor="accent2"/>
      <w:sz w:val="28"/>
      <w:szCs w:val="36"/>
    </w:rPr>
  </w:style>
  <w:style w:type="table" w:styleId="GridTable4-Accent2">
    <w:name w:val="Grid Table 4 Accent 2"/>
    <w:basedOn w:val="TableNormal"/>
    <w:uiPriority w:val="49"/>
    <w:rsid w:val="00C22C3E"/>
    <w:pPr>
      <w:spacing w:after="0" w:line="240" w:lineRule="auto"/>
    </w:pPr>
    <w:tblPr>
      <w:tblStyleRowBandSize w:val="1"/>
      <w:tblStyleColBandSize w:val="1"/>
      <w:tblBorders>
        <w:top w:val="single" w:color="3CCBE7" w:themeColor="accent2" w:themeTint="99" w:sz="4" w:space="0"/>
        <w:left w:val="single" w:color="3CCBE7" w:themeColor="accent2" w:themeTint="99" w:sz="4" w:space="0"/>
        <w:bottom w:val="single" w:color="3CCBE7" w:themeColor="accent2" w:themeTint="99" w:sz="4" w:space="0"/>
        <w:right w:val="single" w:color="3CCBE7" w:themeColor="accent2" w:themeTint="99" w:sz="4" w:space="0"/>
        <w:insideH w:val="single" w:color="3CCBE7" w:themeColor="accent2" w:themeTint="99" w:sz="4" w:space="0"/>
        <w:insideV w:val="single" w:color="3CCBE7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07082" w:themeColor="accent2" w:sz="4" w:space="0"/>
          <w:left w:val="single" w:color="107082" w:themeColor="accent2" w:sz="4" w:space="0"/>
          <w:bottom w:val="single" w:color="107082" w:themeColor="accent2" w:sz="4" w:space="0"/>
          <w:right w:val="single" w:color="107082" w:themeColor="accent2" w:sz="4" w:space="0"/>
          <w:insideH w:val="nil"/>
          <w:insideV w:val="nil"/>
        </w:tcBorders>
        <w:shd w:val="clear" w:color="auto" w:fill="107082" w:themeFill="accent2"/>
      </w:tcPr>
    </w:tblStylePr>
    <w:tblStylePr w:type="lastRow">
      <w:rPr>
        <w:b/>
        <w:bCs/>
      </w:rPr>
      <w:tblPr/>
      <w:tcPr>
        <w:tcBorders>
          <w:top w:val="double" w:color="10708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DF7" w:themeFill="accent2" w:themeFillTint="33"/>
      </w:tcPr>
    </w:tblStylePr>
    <w:tblStylePr w:type="band1Horz">
      <w:tblPr/>
      <w:tcPr>
        <w:shd w:val="clear" w:color="auto" w:fill="BEEDF7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F6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5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002187\AppData\Roaming\Microsoft\Templates\Small%20business%20startup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BF39DA9264A4628B6DDC44CD0CD9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C9C74-BE53-474D-8C09-242954DB8271}"/>
      </w:docPartPr>
      <w:docPartBody>
        <w:p w:rsidR="00D27F9C" w:rsidRDefault="000C2E83">
          <w:pPr>
            <w:pStyle w:val="1BF39DA9264A4628B6DDC44CD0CD96CC"/>
          </w:pPr>
          <w:r w:rsidRPr="00207A17">
            <w:t>Let the local or regional press know you are opening and when.</w:t>
          </w:r>
        </w:p>
      </w:docPartBody>
    </w:docPart>
    <w:docPart>
      <w:docPartPr>
        <w:name w:val="D07971A21565468D995D0BE7DAC6E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9B747-1670-4411-87EC-F64AFB3DCEF0}"/>
      </w:docPartPr>
      <w:docPartBody>
        <w:p w:rsidR="00D27F9C" w:rsidP="00CC412F" w:rsidRDefault="00CC412F">
          <w:pPr>
            <w:pStyle w:val="D07971A21565468D995D0BE7DAC6EAD3"/>
          </w:pPr>
          <w:r w:rsidRPr="003639D2">
            <w:t>Startup Checklist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2F"/>
    <w:rsid w:val="000C2E83"/>
    <w:rsid w:val="004903C6"/>
    <w:rsid w:val="00CC412F"/>
    <w:rsid w:val="00D27F9C"/>
    <w:rsid w:val="00EC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EF7DB1285B42448D4DB11AB556C79C">
    <w:name w:val="ACEF7DB1285B42448D4DB11AB556C79C"/>
  </w:style>
  <w:style w:type="paragraph" w:customStyle="1" w:styleId="35A053FB02924120B9EBCFC913270C80">
    <w:name w:val="35A053FB02924120B9EBCFC913270C80"/>
  </w:style>
  <w:style w:type="paragraph" w:customStyle="1" w:styleId="A3067553A85D4A9A81FBBCDA4386E28A">
    <w:name w:val="A3067553A85D4A9A81FBBCDA4386E28A"/>
  </w:style>
  <w:style w:type="paragraph" w:customStyle="1" w:styleId="8F7680C011C44954A858C7EB819BD14A">
    <w:name w:val="8F7680C011C44954A858C7EB819BD14A"/>
  </w:style>
  <w:style w:type="paragraph" w:customStyle="1" w:styleId="B8F4D15768D84776A2221B11FD829015">
    <w:name w:val="B8F4D15768D84776A2221B11FD829015"/>
  </w:style>
  <w:style w:type="paragraph" w:customStyle="1" w:styleId="1DD0217893F64A51AE2E01519080E5AD">
    <w:name w:val="1DD0217893F64A51AE2E01519080E5AD"/>
  </w:style>
  <w:style w:type="paragraph" w:customStyle="1" w:styleId="CF72D1B3FA354F5FB095E2894AF8B25A">
    <w:name w:val="CF72D1B3FA354F5FB095E2894AF8B25A"/>
  </w:style>
  <w:style w:type="paragraph" w:customStyle="1" w:styleId="5F0991468E684726BA9D42AEF0DC14F6">
    <w:name w:val="5F0991468E684726BA9D42AEF0DC14F6"/>
  </w:style>
  <w:style w:type="paragraph" w:customStyle="1" w:styleId="DF40EAE68E704C38A1AF004CED9EE6E8">
    <w:name w:val="DF40EAE68E704C38A1AF004CED9EE6E8"/>
  </w:style>
  <w:style w:type="paragraph" w:customStyle="1" w:styleId="F126808E4073422AA419B50BA9C98A91">
    <w:name w:val="F126808E4073422AA419B50BA9C98A91"/>
  </w:style>
  <w:style w:type="paragraph" w:customStyle="1" w:styleId="EC60F2D964A2413DB3CB29E5CE29B334">
    <w:name w:val="EC60F2D964A2413DB3CB29E5CE29B334"/>
  </w:style>
  <w:style w:type="paragraph" w:customStyle="1" w:styleId="2D93915C46E648CF8A595D0EFBB7DD14">
    <w:name w:val="2D93915C46E648CF8A595D0EFBB7DD14"/>
  </w:style>
  <w:style w:type="paragraph" w:customStyle="1" w:styleId="6E7959CE56EE42A4959186A196CD9006">
    <w:name w:val="6E7959CE56EE42A4959186A196CD9006"/>
  </w:style>
  <w:style w:type="paragraph" w:customStyle="1" w:styleId="2E6AA63F0AA14C869EFD5FED2B209F73">
    <w:name w:val="2E6AA63F0AA14C869EFD5FED2B209F73"/>
  </w:style>
  <w:style w:type="paragraph" w:customStyle="1" w:styleId="FC1FC91505994586AB7F94C6FC34B514">
    <w:name w:val="FC1FC91505994586AB7F94C6FC34B514"/>
  </w:style>
  <w:style w:type="paragraph" w:customStyle="1" w:styleId="72C284F0180145668236646892921968">
    <w:name w:val="72C284F0180145668236646892921968"/>
  </w:style>
  <w:style w:type="paragraph" w:customStyle="1" w:styleId="9E25DAC87C9C4006B6482FC3FD76B805">
    <w:name w:val="9E25DAC87C9C4006B6482FC3FD76B805"/>
  </w:style>
  <w:style w:type="paragraph" w:customStyle="1" w:styleId="020A525F8060486BA4EB501515D0D673">
    <w:name w:val="020A525F8060486BA4EB501515D0D673"/>
  </w:style>
  <w:style w:type="paragraph" w:customStyle="1" w:styleId="F7CB963E17D14F368364662A9CAB5F84">
    <w:name w:val="F7CB963E17D14F368364662A9CAB5F84"/>
  </w:style>
  <w:style w:type="paragraph" w:customStyle="1" w:styleId="757357BB83D24BA2B4E04B7386D8EB68">
    <w:name w:val="757357BB83D24BA2B4E04B7386D8EB68"/>
  </w:style>
  <w:style w:type="paragraph" w:customStyle="1" w:styleId="B62B29FDDB8045889898DEF14A6ADC09">
    <w:name w:val="B62B29FDDB8045889898DEF14A6ADC09"/>
  </w:style>
  <w:style w:type="paragraph" w:customStyle="1" w:styleId="2E4D3B1E05F3469B8B7E00064E3A1BAA">
    <w:name w:val="2E4D3B1E05F3469B8B7E00064E3A1BAA"/>
  </w:style>
  <w:style w:type="paragraph" w:customStyle="1" w:styleId="4B3DBF936FCF4166B771A8FD361649D9">
    <w:name w:val="4B3DBF936FCF4166B771A8FD361649D9"/>
  </w:style>
  <w:style w:type="paragraph" w:customStyle="1" w:styleId="76EB7F2DC53F4C90A13DEC05F5952481">
    <w:name w:val="76EB7F2DC53F4C90A13DEC05F5952481"/>
  </w:style>
  <w:style w:type="paragraph" w:customStyle="1" w:styleId="D1ACD6C479704CA6A0F96DAABB3734BF">
    <w:name w:val="D1ACD6C479704CA6A0F96DAABB3734BF"/>
  </w:style>
  <w:style w:type="paragraph" w:customStyle="1" w:styleId="117D35BABCC74ABAB637449ACF835B61">
    <w:name w:val="117D35BABCC74ABAB637449ACF835B61"/>
  </w:style>
  <w:style w:type="paragraph" w:customStyle="1" w:styleId="7AD91E39805B4486B50183577713AF81">
    <w:name w:val="7AD91E39805B4486B50183577713AF81"/>
  </w:style>
  <w:style w:type="paragraph" w:customStyle="1" w:styleId="2AF6DA2BDE7F45C5B5CBBF92730E8829">
    <w:name w:val="2AF6DA2BDE7F45C5B5CBBF92730E8829"/>
  </w:style>
  <w:style w:type="paragraph" w:customStyle="1" w:styleId="04A19E9DD5264A8897012D52CC866CB4">
    <w:name w:val="04A19E9DD5264A8897012D52CC866CB4"/>
  </w:style>
  <w:style w:type="paragraph" w:customStyle="1" w:styleId="EA4C2BD4771C4573B4C9BE341176D2D9">
    <w:name w:val="EA4C2BD4771C4573B4C9BE341176D2D9"/>
  </w:style>
  <w:style w:type="paragraph" w:customStyle="1" w:styleId="D8BB68C378C144D9AE5B7981B1D47653">
    <w:name w:val="D8BB68C378C144D9AE5B7981B1D47653"/>
  </w:style>
  <w:style w:type="paragraph" w:customStyle="1" w:styleId="81190B01F92240C6A0F51644B64BCAC5">
    <w:name w:val="81190B01F92240C6A0F51644B64BCAC5"/>
  </w:style>
  <w:style w:type="paragraph" w:customStyle="1" w:styleId="F9FB36254C3144F4BCA614557FAE09B1">
    <w:name w:val="F9FB36254C3144F4BCA614557FAE09B1"/>
  </w:style>
  <w:style w:type="paragraph" w:customStyle="1" w:styleId="494FDA5D5FE34F5C995072E967E36847">
    <w:name w:val="494FDA5D5FE34F5C995072E967E36847"/>
  </w:style>
  <w:style w:type="paragraph" w:customStyle="1" w:styleId="092AD3E08ECA4965BB09C324AD332980">
    <w:name w:val="092AD3E08ECA4965BB09C324AD332980"/>
  </w:style>
  <w:style w:type="paragraph" w:customStyle="1" w:styleId="A59F82EF5FCC468FA76E9ED952D7F7B9">
    <w:name w:val="A59F82EF5FCC468FA76E9ED952D7F7B9"/>
  </w:style>
  <w:style w:type="paragraph" w:customStyle="1" w:styleId="25BEE4ED126646E0B20EBB2C387F594A">
    <w:name w:val="25BEE4ED126646E0B20EBB2C387F594A"/>
  </w:style>
  <w:style w:type="paragraph" w:customStyle="1" w:styleId="76ECDC0F789D4C97B45BEF91B7E6012F">
    <w:name w:val="76ECDC0F789D4C97B45BEF91B7E6012F"/>
  </w:style>
  <w:style w:type="paragraph" w:customStyle="1" w:styleId="EDD1F21831484228BEC3972A5D7A01A3">
    <w:name w:val="EDD1F21831484228BEC3972A5D7A01A3"/>
  </w:style>
  <w:style w:type="paragraph" w:customStyle="1" w:styleId="64E6CD5636134692B46F19CDB54609D8">
    <w:name w:val="64E6CD5636134692B46F19CDB54609D8"/>
  </w:style>
  <w:style w:type="paragraph" w:customStyle="1" w:styleId="C8E75CE0DE744F3388B739EC3EA0468E">
    <w:name w:val="C8E75CE0DE744F3388B739EC3EA0468E"/>
  </w:style>
  <w:style w:type="paragraph" w:customStyle="1" w:styleId="A272D86FDDC34515986741F4D2ECCC1E">
    <w:name w:val="A272D86FDDC34515986741F4D2ECCC1E"/>
  </w:style>
  <w:style w:type="paragraph" w:customStyle="1" w:styleId="ACE7774E2870466BA7902A50EB76704E">
    <w:name w:val="ACE7774E2870466BA7902A50EB76704E"/>
  </w:style>
  <w:style w:type="paragraph" w:customStyle="1" w:styleId="033EFE6BF96E49959C592F3C53E33184">
    <w:name w:val="033EFE6BF96E49959C592F3C53E33184"/>
  </w:style>
  <w:style w:type="paragraph" w:customStyle="1" w:styleId="D64A5191F455447FBDE98A0263301761">
    <w:name w:val="D64A5191F455447FBDE98A0263301761"/>
  </w:style>
  <w:style w:type="paragraph" w:customStyle="1" w:styleId="E2A1FC1011A54FC18067DD248A97E77B">
    <w:name w:val="E2A1FC1011A54FC18067DD248A97E77B"/>
  </w:style>
  <w:style w:type="paragraph" w:customStyle="1" w:styleId="CEF0A8EECDCF44EFBFA0D369CE8800AF">
    <w:name w:val="CEF0A8EECDCF44EFBFA0D369CE8800AF"/>
  </w:style>
  <w:style w:type="paragraph" w:customStyle="1" w:styleId="83968B3A115449E3B88C92EB93B427E4">
    <w:name w:val="83968B3A115449E3B88C92EB93B427E4"/>
  </w:style>
  <w:style w:type="paragraph" w:customStyle="1" w:styleId="D2E220ECB9FF4246B6D5DF297B503406">
    <w:name w:val="D2E220ECB9FF4246B6D5DF297B503406"/>
  </w:style>
  <w:style w:type="paragraph" w:customStyle="1" w:styleId="9239F07CA6444816A33FF76C78D10404">
    <w:name w:val="9239F07CA6444816A33FF76C78D10404"/>
  </w:style>
  <w:style w:type="paragraph" w:customStyle="1" w:styleId="38C473523CAD45C9AC288127552D01A8">
    <w:name w:val="38C473523CAD45C9AC288127552D01A8"/>
  </w:style>
  <w:style w:type="paragraph" w:customStyle="1" w:styleId="86631866A7DA46C49B172DB3E2CD2F44">
    <w:name w:val="86631866A7DA46C49B172DB3E2CD2F44"/>
  </w:style>
  <w:style w:type="paragraph" w:customStyle="1" w:styleId="D8F027C666334272AD39A38D13E5D246">
    <w:name w:val="D8F027C666334272AD39A38D13E5D246"/>
  </w:style>
  <w:style w:type="paragraph" w:customStyle="1" w:styleId="4B09723A12D446839714DF3096DDCFD0">
    <w:name w:val="4B09723A12D446839714DF3096DDCFD0"/>
  </w:style>
  <w:style w:type="paragraph" w:customStyle="1" w:styleId="828F500C9A3C4A818FD96A0B3C7CA58C">
    <w:name w:val="828F500C9A3C4A818FD96A0B3C7CA58C"/>
  </w:style>
  <w:style w:type="paragraph" w:customStyle="1" w:styleId="2789958125CE48519F7332A3E2C6B0AF">
    <w:name w:val="2789958125CE48519F7332A3E2C6B0AF"/>
  </w:style>
  <w:style w:type="paragraph" w:customStyle="1" w:styleId="B10D0D709E62491AAD8ED00AC845F0FD">
    <w:name w:val="B10D0D709E62491AAD8ED00AC845F0FD"/>
  </w:style>
  <w:style w:type="paragraph" w:customStyle="1" w:styleId="38B1B0656C284079A4840EB0E361AF12">
    <w:name w:val="38B1B0656C284079A4840EB0E361AF12"/>
  </w:style>
  <w:style w:type="paragraph" w:customStyle="1" w:styleId="8675281145AD4FD1AFACE0036EC80CBD">
    <w:name w:val="8675281145AD4FD1AFACE0036EC80CBD"/>
  </w:style>
  <w:style w:type="paragraph" w:customStyle="1" w:styleId="BCC513B3BDE04EFA82CB80CC1CD47265">
    <w:name w:val="BCC513B3BDE04EFA82CB80CC1CD47265"/>
  </w:style>
  <w:style w:type="paragraph" w:customStyle="1" w:styleId="7C561D13FD744080A2A8102D3F7A48A8">
    <w:name w:val="7C561D13FD744080A2A8102D3F7A48A8"/>
  </w:style>
  <w:style w:type="paragraph" w:customStyle="1" w:styleId="CA502D3F57514AC4A1A8F429EDE681D3">
    <w:name w:val="CA502D3F57514AC4A1A8F429EDE681D3"/>
  </w:style>
  <w:style w:type="paragraph" w:customStyle="1" w:styleId="A39D97636C844C12BCBD9306BF68D007">
    <w:name w:val="A39D97636C844C12BCBD9306BF68D007"/>
  </w:style>
  <w:style w:type="paragraph" w:customStyle="1" w:styleId="93E94D7ACFDB471DB89B76D2E5F0C6DF">
    <w:name w:val="93E94D7ACFDB471DB89B76D2E5F0C6DF"/>
  </w:style>
  <w:style w:type="paragraph" w:customStyle="1" w:styleId="EB242177AFB34F469F82FEBD53DB7CFD">
    <w:name w:val="EB242177AFB34F469F82FEBD53DB7CFD"/>
  </w:style>
  <w:style w:type="paragraph" w:customStyle="1" w:styleId="978AAA893B8A4A5E8CE90701450E5968">
    <w:name w:val="978AAA893B8A4A5E8CE90701450E5968"/>
  </w:style>
  <w:style w:type="paragraph" w:customStyle="1" w:styleId="647A647C2EBF440D8B52AB16B01DF6AE">
    <w:name w:val="647A647C2EBF440D8B52AB16B01DF6AE"/>
  </w:style>
  <w:style w:type="paragraph" w:customStyle="1" w:styleId="0F0247D921F44FC2B5CA93B8DC322EC3">
    <w:name w:val="0F0247D921F44FC2B5CA93B8DC322EC3"/>
  </w:style>
  <w:style w:type="paragraph" w:customStyle="1" w:styleId="97E072DA5589448B89EB6342718C5DC8">
    <w:name w:val="97E072DA5589448B89EB6342718C5DC8"/>
  </w:style>
  <w:style w:type="paragraph" w:customStyle="1" w:styleId="1CEE88AD91BF489D82CC54DA047B4816">
    <w:name w:val="1CEE88AD91BF489D82CC54DA047B4816"/>
  </w:style>
  <w:style w:type="paragraph" w:customStyle="1" w:styleId="86ECEA076A714E1BADC02C1C00B603F1">
    <w:name w:val="86ECEA076A714E1BADC02C1C00B603F1"/>
  </w:style>
  <w:style w:type="paragraph" w:customStyle="1" w:styleId="5EA42F1ABCCE454A8A708D6E488F248C">
    <w:name w:val="5EA42F1ABCCE454A8A708D6E488F248C"/>
  </w:style>
  <w:style w:type="paragraph" w:customStyle="1" w:styleId="58E3CA69A0B74463BFF1CA382F11BC70">
    <w:name w:val="58E3CA69A0B74463BFF1CA382F11BC70"/>
  </w:style>
  <w:style w:type="paragraph" w:customStyle="1" w:styleId="C63E6E6CCD6A4EED9ABA8AE88FC5E6A7">
    <w:name w:val="C63E6E6CCD6A4EED9ABA8AE88FC5E6A7"/>
  </w:style>
  <w:style w:type="paragraph" w:customStyle="1" w:styleId="05C4E4E67D344E7A8D01AD310096A302">
    <w:name w:val="05C4E4E67D344E7A8D01AD310096A302"/>
  </w:style>
  <w:style w:type="paragraph" w:customStyle="1" w:styleId="5E474DE370384424971D5D674727A468">
    <w:name w:val="5E474DE370384424971D5D674727A468"/>
  </w:style>
  <w:style w:type="paragraph" w:customStyle="1" w:styleId="E68104DC4361464FBAAAEE7C4CE05134">
    <w:name w:val="E68104DC4361464FBAAAEE7C4CE05134"/>
  </w:style>
  <w:style w:type="paragraph" w:customStyle="1" w:styleId="5C809F11F59B4E97BD6EE02C14939F7B">
    <w:name w:val="5C809F11F59B4E97BD6EE02C14939F7B"/>
  </w:style>
  <w:style w:type="paragraph" w:customStyle="1" w:styleId="12434A18011C40BEBA3F1D1256BBF338">
    <w:name w:val="12434A18011C40BEBA3F1D1256BBF338"/>
  </w:style>
  <w:style w:type="paragraph" w:customStyle="1" w:styleId="4769F20250FE4AF8B37B44909A9E0560">
    <w:name w:val="4769F20250FE4AF8B37B44909A9E0560"/>
  </w:style>
  <w:style w:type="paragraph" w:customStyle="1" w:styleId="E67C30A21F384AED8496114ADE285465">
    <w:name w:val="E67C30A21F384AED8496114ADE285465"/>
  </w:style>
  <w:style w:type="paragraph" w:customStyle="1" w:styleId="6FBEF0AC51834FD695655A55FA6B1C4F">
    <w:name w:val="6FBEF0AC51834FD695655A55FA6B1C4F"/>
  </w:style>
  <w:style w:type="paragraph" w:customStyle="1" w:styleId="EA4ABF320B8F4F3C8B0FFB183F9739DE">
    <w:name w:val="EA4ABF320B8F4F3C8B0FFB183F9739DE"/>
  </w:style>
  <w:style w:type="paragraph" w:customStyle="1" w:styleId="1A7D6CF581EB48AA930FB21999C94EBD">
    <w:name w:val="1A7D6CF581EB48AA930FB21999C94EBD"/>
  </w:style>
  <w:style w:type="paragraph" w:customStyle="1" w:styleId="61B2E1C1839345AE9B36C6EB4F19BBF0">
    <w:name w:val="61B2E1C1839345AE9B36C6EB4F19BBF0"/>
  </w:style>
  <w:style w:type="paragraph" w:customStyle="1" w:styleId="1D949EB63E9E47F6A12D2B8C8C16179E">
    <w:name w:val="1D949EB63E9E47F6A12D2B8C8C16179E"/>
  </w:style>
  <w:style w:type="paragraph" w:customStyle="1" w:styleId="953113304B0A428CBC34F3C7D57711BA">
    <w:name w:val="953113304B0A428CBC34F3C7D57711BA"/>
  </w:style>
  <w:style w:type="paragraph" w:customStyle="1" w:styleId="4876D8DCCAE445D98025345C4A5C4175">
    <w:name w:val="4876D8DCCAE445D98025345C4A5C4175"/>
  </w:style>
  <w:style w:type="paragraph" w:customStyle="1" w:styleId="E549F5AF64CE4E938CC0FAE6B174BB67">
    <w:name w:val="E549F5AF64CE4E938CC0FAE6B174BB67"/>
  </w:style>
  <w:style w:type="paragraph" w:customStyle="1" w:styleId="1A8615B2200145DD87487CA0E6D130AA">
    <w:name w:val="1A8615B2200145DD87487CA0E6D130AA"/>
  </w:style>
  <w:style w:type="paragraph" w:customStyle="1" w:styleId="1BF39DA9264A4628B6DDC44CD0CD96CC">
    <w:name w:val="1BF39DA9264A4628B6DDC44CD0CD96CC"/>
  </w:style>
  <w:style w:type="paragraph" w:customStyle="1" w:styleId="3704BBCB56204C93A1AF5DA7522C6CCC">
    <w:name w:val="3704BBCB56204C93A1AF5DA7522C6CCC"/>
  </w:style>
  <w:style w:type="paragraph" w:customStyle="1" w:styleId="6B0853ABA08541F194053A6E640B074D">
    <w:name w:val="6B0853ABA08541F194053A6E640B074D"/>
  </w:style>
  <w:style w:type="paragraph" w:customStyle="1" w:styleId="6C0C16178A2B4FDE8BC22D2969D2695A">
    <w:name w:val="6C0C16178A2B4FDE8BC22D2969D2695A"/>
  </w:style>
  <w:style w:type="paragraph" w:customStyle="1" w:styleId="17469C305D3F40EAAE2B465F9295F2B8">
    <w:name w:val="17469C305D3F40EAAE2B465F9295F2B8"/>
  </w:style>
  <w:style w:type="paragraph" w:customStyle="1" w:styleId="5C3D732FECCD409AAC2C08FD2A91653B">
    <w:name w:val="5C3D732FECCD409AAC2C08FD2A91653B"/>
  </w:style>
  <w:style w:type="paragraph" w:customStyle="1" w:styleId="C50EE3C4BD33444ABB03227779AA40BB">
    <w:name w:val="C50EE3C4BD33444ABB03227779AA40BB"/>
  </w:style>
  <w:style w:type="paragraph" w:customStyle="1" w:styleId="9AEA56AD047F4FF4B0BE8A0F59D36E3A">
    <w:name w:val="9AEA56AD047F4FF4B0BE8A0F59D36E3A"/>
  </w:style>
  <w:style w:type="paragraph" w:customStyle="1" w:styleId="911A0E4F6DE34C40B1539AD8F3815A85">
    <w:name w:val="911A0E4F6DE34C40B1539AD8F3815A85"/>
    <w:rsid w:val="00CC412F"/>
  </w:style>
  <w:style w:type="paragraph" w:customStyle="1" w:styleId="D07971A21565468D995D0BE7DAC6EAD3">
    <w:name w:val="D07971A21565468D995D0BE7DAC6EAD3"/>
    <w:rsid w:val="00CC412F"/>
  </w:style>
  <w:style w:type="paragraph" w:customStyle="1" w:styleId="F686F753ECE444ECBB612A3ACD59ACF5">
    <w:name w:val="F686F753ECE444ECBB612A3ACD59ACF5"/>
    <w:rsid w:val="00D27F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628E9E1ADE0E419168BE1B61D705BE" ma:contentTypeVersion="4" ma:contentTypeDescription="Create a new document." ma:contentTypeScope="" ma:versionID="cd60f54de40f44204c186a139b41179f">
  <xsd:schema xmlns:xsd="http://www.w3.org/2001/XMLSchema" xmlns:xs="http://www.w3.org/2001/XMLSchema" xmlns:p="http://schemas.microsoft.com/office/2006/metadata/properties" xmlns:ns2="4651433c-2a86-489b-9806-65df540f9e6c" xmlns:ns3="bcf4e958-9370-4d24-9eed-becb2bc3818b" targetNamespace="http://schemas.microsoft.com/office/2006/metadata/properties" ma:root="true" ma:fieldsID="80251f64698d24127e3e12bd38d1fa9d" ns2:_="" ns3:_="">
    <xsd:import namespace="4651433c-2a86-489b-9806-65df540f9e6c"/>
    <xsd:import namespace="bcf4e958-9370-4d24-9eed-becb2bc38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1433c-2a86-489b-9806-65df540f9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4e958-9370-4d24-9eed-becb2bc381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E156F-FAD6-48D0-AB60-1722333C836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94A0D25-6935-4E7E-A14E-3432172D3FC8}"/>
</file>

<file path=customXml/itemProps3.xml><?xml version="1.0" encoding="utf-8"?>
<ds:datastoreItem xmlns:ds="http://schemas.openxmlformats.org/officeDocument/2006/customXml" ds:itemID="{89E3B718-8B27-48AF-8E10-37ABDC429E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EB2DF3-1D88-43A9-98E1-072FE062109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Small business startup checklist.dotx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CITE Managed Services</dc:title>
  <dc:subject/>
  <dc:creator/>
  <keywords/>
  <dc:description/>
  <lastModifiedBy>Julian Hausler</lastModifiedBy>
  <revision>2</revision>
  <dcterms:created xsi:type="dcterms:W3CDTF">2020-10-19T06:13:00.0000000Z</dcterms:created>
  <dcterms:modified xsi:type="dcterms:W3CDTF">2025-10-27T10:11:36.6917618Z</dcterms:modified>
  <contentStatus>&lt;Insert the title of your document here&gt;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0x0101002D628E9E1ADE0E419168BE1B61D705BE</vt:lpwstr>
  </property>
</Properties>
</file>